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778750" cy="5758180"/>
            <wp:effectExtent l="0" t="0" r="12700" b="13970"/>
            <wp:wrapNone/>
            <wp:docPr id="1" name="Picture 5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未标题-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8750" cy="575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241" w:firstLineChars="100"/>
        <w:jc w:val="center"/>
        <w:textAlignment w:val="auto"/>
        <w:outlineLvl w:val="0"/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-311150</wp:posOffset>
                </wp:positionH>
                <wp:positionV relativeFrom="paragraph">
                  <wp:posOffset>6175375</wp:posOffset>
                </wp:positionV>
                <wp:extent cx="5616575" cy="1246505"/>
                <wp:effectExtent l="0" t="0" r="3175" b="10795"/>
                <wp:wrapNone/>
                <wp:docPr id="19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6575" cy="1246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right="0" w:rightChars="0"/>
                              <w:jc w:val="left"/>
                              <w:textAlignment w:val="auto"/>
                              <w:rPr>
                                <w:rStyle w:val="12"/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de-DE"/>
                              </w:rPr>
                            </w:pPr>
                            <w:r>
                              <w:rPr>
                                <w:rStyle w:val="12"/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de-DE"/>
                              </w:rPr>
                              <w:t>PROJECT REPORT</w:t>
                            </w:r>
                          </w:p>
                          <w:p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Chars="0" w:right="0" w:rightChars="0" w:firstLine="241" w:firstLineChars="100"/>
                              <w:jc w:val="left"/>
                              <w:textAlignment w:val="auto"/>
                              <w:rPr>
                                <w:rStyle w:val="12"/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  <w:lang w:val="de-DE"/>
                              </w:rPr>
                            </w:pPr>
                            <w:r>
                              <w:rPr>
                                <w:rStyle w:val="12"/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de-DE"/>
                              </w:rPr>
                              <w:t xml:space="preserve">GROUP CHOSEN AREA OF INTEREST: </w:t>
                            </w:r>
                            <w:r>
                              <w:rPr>
                                <w:rStyle w:val="12"/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AGRICULTURE</w:t>
                            </w:r>
                          </w:p>
                          <w:p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Chars="0" w:right="0" w:rightChars="0" w:firstLine="241" w:firstLineChars="100"/>
                              <w:jc w:val="left"/>
                              <w:textAlignment w:val="auto"/>
                              <w:rPr>
                                <w:rStyle w:val="12"/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  <w:lang w:val="de-DE"/>
                              </w:rPr>
                            </w:pPr>
                            <w:r>
                              <w:rPr>
                                <w:rStyle w:val="12"/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de-DE"/>
                              </w:rPr>
                              <w:t>PROJECT TITLE:</w:t>
                            </w:r>
                            <w:r>
                              <w:rPr>
                                <w:rStyle w:val="12"/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Style w:val="12"/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Farm Machiner</w:t>
                            </w:r>
                            <w:r>
                              <w:rPr>
                                <w:rStyle w:val="12"/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  <w:lang w:val="de-DE"/>
                              </w:rPr>
                              <w:t xml:space="preserve">y </w:t>
                            </w:r>
                            <w:r>
                              <w:rPr>
                                <w:rStyle w:val="12"/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and Equipment Management</w:t>
                            </w:r>
                            <w:r>
                              <w:rPr>
                                <w:rStyle w:val="12"/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Style w:val="12"/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Style w:val="12"/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Style w:val="12"/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Style w:val="12"/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  <w:lang w:val="de-DE"/>
                              </w:rPr>
                              <w:t xml:space="preserve">   Database System</w:t>
                            </w:r>
                          </w:p>
                          <w:p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Chars="0" w:right="0" w:rightChars="0" w:firstLine="241" w:firstLineChars="100"/>
                              <w:jc w:val="left"/>
                              <w:textAlignment w:val="auto"/>
                              <w:rPr>
                                <w:rStyle w:val="12"/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  <w:lang w:val="de-DE"/>
                              </w:rPr>
                            </w:pPr>
                            <w:r>
                              <w:rPr>
                                <w:rStyle w:val="12"/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de-DE"/>
                              </w:rPr>
                              <w:t>DOMAIN:</w:t>
                            </w:r>
                            <w:r>
                              <w:rPr>
                                <w:rStyle w:val="12"/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Style w:val="12"/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Farm Machiner</w:t>
                            </w:r>
                            <w:r>
                              <w:rPr>
                                <w:rStyle w:val="12"/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  <w:lang w:val="de-DE"/>
                              </w:rPr>
                              <w:t>y,</w:t>
                            </w:r>
                            <w:r>
                              <w:rPr>
                                <w:rStyle w:val="12"/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Equipment</w:t>
                            </w:r>
                            <w:r>
                              <w:rPr>
                                <w:rStyle w:val="12"/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  <w:lang w:val="de-DE"/>
                              </w:rPr>
                              <w:t xml:space="preserve"> and tools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30"/>
                                <w:szCs w:val="30"/>
                                <w:lang w:val="de-DE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s 3" o:spid="_x0000_s1026" o:spt="1" style="position:absolute;left:0pt;margin-left:-24.5pt;margin-top:486.25pt;height:98.15pt;width:442.25pt;z-index:251677696;mso-width-relative:page;mso-height-relative:page;" fillcolor="#FFFFFF" filled="t" stroked="f" coordsize="21600,21600" o:gfxdata="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right="0" w:rightChars="0"/>
                        <w:jc w:val="left"/>
                        <w:textAlignment w:val="auto"/>
                        <w:rPr>
                          <w:rStyle w:val="12"/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lang w:val="de-DE"/>
                        </w:rPr>
                      </w:pPr>
                      <w:r>
                        <w:rPr>
                          <w:rStyle w:val="12"/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lang w:val="de-DE"/>
                        </w:rPr>
                        <w:t>PROJECT REPORT</w:t>
                      </w:r>
                    </w:p>
                    <w:p>
                      <w:pPr>
                        <w:pStyle w:val="11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Chars="0" w:right="0" w:rightChars="0" w:firstLine="241" w:firstLineChars="100"/>
                        <w:jc w:val="left"/>
                        <w:textAlignment w:val="auto"/>
                        <w:rPr>
                          <w:rStyle w:val="12"/>
                          <w:rFonts w:hint="default"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  <w:lang w:val="de-DE"/>
                        </w:rPr>
                      </w:pPr>
                      <w:r>
                        <w:rPr>
                          <w:rStyle w:val="12"/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lang w:val="de-DE"/>
                        </w:rPr>
                        <w:t xml:space="preserve">GROUP CHOSEN AREA OF INTEREST: </w:t>
                      </w:r>
                      <w:r>
                        <w:rPr>
                          <w:rStyle w:val="12"/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AGRICULTURE</w:t>
                      </w:r>
                    </w:p>
                    <w:p>
                      <w:pPr>
                        <w:pStyle w:val="11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Chars="0" w:right="0" w:rightChars="0" w:firstLine="241" w:firstLineChars="100"/>
                        <w:jc w:val="left"/>
                        <w:textAlignment w:val="auto"/>
                        <w:rPr>
                          <w:rStyle w:val="12"/>
                          <w:rFonts w:hint="default"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  <w:lang w:val="de-DE"/>
                        </w:rPr>
                      </w:pPr>
                      <w:r>
                        <w:rPr>
                          <w:rStyle w:val="12"/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lang w:val="de-DE"/>
                        </w:rPr>
                        <w:t>PROJECT TITLE:</w:t>
                      </w:r>
                      <w:r>
                        <w:rPr>
                          <w:rStyle w:val="12"/>
                          <w:rFonts w:hint="default"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  <w:lang w:val="de-DE"/>
                        </w:rPr>
                        <w:t xml:space="preserve"> </w:t>
                      </w:r>
                      <w:r>
                        <w:rPr>
                          <w:rStyle w:val="12"/>
                          <w:rFonts w:hint="default"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Farm Machiner</w:t>
                      </w:r>
                      <w:r>
                        <w:rPr>
                          <w:rStyle w:val="12"/>
                          <w:rFonts w:hint="default"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  <w:lang w:val="de-DE"/>
                        </w:rPr>
                        <w:t xml:space="preserve">y </w:t>
                      </w:r>
                      <w:r>
                        <w:rPr>
                          <w:rStyle w:val="12"/>
                          <w:rFonts w:hint="default"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and Equipment Management</w:t>
                      </w:r>
                      <w:r>
                        <w:rPr>
                          <w:rStyle w:val="12"/>
                          <w:rFonts w:hint="default"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  <w:lang w:val="de-DE"/>
                        </w:rPr>
                        <w:t xml:space="preserve"> </w:t>
                      </w:r>
                      <w:r>
                        <w:rPr>
                          <w:rStyle w:val="12"/>
                          <w:rFonts w:hint="default"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  <w:lang w:val="de-DE"/>
                        </w:rPr>
                        <w:tab/>
                      </w:r>
                      <w:r>
                        <w:rPr>
                          <w:rStyle w:val="12"/>
                          <w:rFonts w:hint="default"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  <w:lang w:val="de-DE"/>
                        </w:rPr>
                        <w:tab/>
                      </w:r>
                      <w:r>
                        <w:rPr>
                          <w:rStyle w:val="12"/>
                          <w:rFonts w:hint="default"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  <w:lang w:val="de-DE"/>
                        </w:rPr>
                        <w:tab/>
                      </w:r>
                      <w:r>
                        <w:rPr>
                          <w:rStyle w:val="12"/>
                          <w:rFonts w:hint="default"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  <w:lang w:val="de-DE"/>
                        </w:rPr>
                        <w:t xml:space="preserve">   Database System</w:t>
                      </w:r>
                    </w:p>
                    <w:p>
                      <w:pPr>
                        <w:pStyle w:val="11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Chars="0" w:right="0" w:rightChars="0" w:firstLine="241" w:firstLineChars="100"/>
                        <w:jc w:val="left"/>
                        <w:textAlignment w:val="auto"/>
                        <w:rPr>
                          <w:rStyle w:val="12"/>
                          <w:rFonts w:hint="default"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  <w:lang w:val="de-DE"/>
                        </w:rPr>
                      </w:pPr>
                      <w:r>
                        <w:rPr>
                          <w:rStyle w:val="12"/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lang w:val="de-DE"/>
                        </w:rPr>
                        <w:t>DOMAIN:</w:t>
                      </w:r>
                      <w:r>
                        <w:rPr>
                          <w:rStyle w:val="12"/>
                          <w:rFonts w:hint="default"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  <w:lang w:val="de-DE"/>
                        </w:rPr>
                        <w:t xml:space="preserve"> </w:t>
                      </w:r>
                      <w:r>
                        <w:rPr>
                          <w:rStyle w:val="12"/>
                          <w:rFonts w:hint="default"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Farm Machiner</w:t>
                      </w:r>
                      <w:r>
                        <w:rPr>
                          <w:rStyle w:val="12"/>
                          <w:rFonts w:hint="default"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  <w:lang w:val="de-DE"/>
                        </w:rPr>
                        <w:t>y,</w:t>
                      </w:r>
                      <w:r>
                        <w:rPr>
                          <w:rStyle w:val="12"/>
                          <w:rFonts w:hint="default"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Equipment</w:t>
                      </w:r>
                      <w:r>
                        <w:rPr>
                          <w:rStyle w:val="12"/>
                          <w:rFonts w:hint="default"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  <w:lang w:val="de-DE"/>
                        </w:rPr>
                        <w:t xml:space="preserve"> and tools</w:t>
                      </w:r>
                    </w:p>
                    <w:p>
                      <w:pPr>
                        <w:jc w:val="left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30"/>
                          <w:szCs w:val="30"/>
                          <w:lang w:val="de-D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-43815</wp:posOffset>
                </wp:positionH>
                <wp:positionV relativeFrom="paragraph">
                  <wp:posOffset>2024380</wp:posOffset>
                </wp:positionV>
                <wp:extent cx="5700395" cy="3978910"/>
                <wp:effectExtent l="5080" t="4445" r="9525" b="17145"/>
                <wp:wrapNone/>
                <wp:docPr id="18" name="Rectangl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0395" cy="3978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4"/>
                                <w:szCs w:val="34"/>
                              </w:rPr>
                              <w:t>MBARARA UNIVERSITY OF SCIENCE AND TECHNOLOGY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4"/>
                                <w:szCs w:val="34"/>
                              </w:rPr>
                              <w:t>FACULTY OF COMPUTING AND INFORMATICS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de-D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4"/>
                                <w:szCs w:val="34"/>
                              </w:rPr>
                              <w:t>COMPUTER SCIENCE</w:t>
                            </w:r>
                          </w:p>
                          <w:p>
                            <w:pPr>
                              <w:pStyle w:val="14"/>
                              <w:rPr>
                                <w:rFonts w:hint="default"/>
                                <w:sz w:val="40"/>
                                <w:szCs w:val="40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sz w:val="40"/>
                                <w:szCs w:val="40"/>
                                <w:lang w:val="de-DE"/>
                              </w:rPr>
                              <w:t>Name: KABUNGA CHARLES</w:t>
                            </w:r>
                          </w:p>
                          <w:p>
                            <w:pPr>
                              <w:pStyle w:val="14"/>
                              <w:rPr>
                                <w:rFonts w:hint="default"/>
                                <w:sz w:val="40"/>
                                <w:szCs w:val="40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sz w:val="40"/>
                                <w:szCs w:val="40"/>
                                <w:lang w:val="de-DE"/>
                              </w:rPr>
                              <w:t>Reg no: 2025/BCS/084/PS</w:t>
                            </w:r>
                          </w:p>
                          <w:p>
                            <w:pPr>
                              <w:pStyle w:val="14"/>
                              <w:rPr>
                                <w:rFonts w:hint="default"/>
                                <w:sz w:val="40"/>
                                <w:szCs w:val="40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sz w:val="40"/>
                                <w:szCs w:val="40"/>
                                <w:lang w:val="de-DE"/>
                              </w:rPr>
                              <w:t>Course: Database Systems</w:t>
                            </w:r>
                          </w:p>
                          <w:p>
                            <w:pPr>
                              <w:pStyle w:val="14"/>
                              <w:rPr>
                                <w:rFonts w:hint="default"/>
                                <w:sz w:val="40"/>
                                <w:szCs w:val="40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sz w:val="40"/>
                                <w:szCs w:val="40"/>
                                <w:lang w:val="de-DE"/>
                              </w:rPr>
                              <w:t>Course code: CSC1204</w:t>
                            </w:r>
                          </w:p>
                          <w:p>
                            <w:pPr>
                              <w:pStyle w:val="14"/>
                              <w:rPr>
                                <w:rFonts w:hint="default"/>
                                <w:sz w:val="40"/>
                                <w:szCs w:val="40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sz w:val="40"/>
                                <w:szCs w:val="40"/>
                                <w:lang w:val="de-DE"/>
                              </w:rPr>
                              <w:t>Lecturer: Mr. Baguma Kenneth</w:t>
                            </w:r>
                          </w:p>
                          <w:p>
                            <w:pPr>
                              <w:pStyle w:val="14"/>
                              <w:rPr>
                                <w:rFonts w:hint="default"/>
                                <w:sz w:val="40"/>
                                <w:szCs w:val="40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sz w:val="40"/>
                                <w:szCs w:val="40"/>
                                <w:lang w:val="de-DE"/>
                              </w:rPr>
                              <w:t>Assignment: Database Project 1</w:t>
                            </w:r>
                          </w:p>
                          <w:p>
                            <w:pPr>
                              <w:pStyle w:val="14"/>
                              <w:rPr>
                                <w:rFonts w:hint="default"/>
                                <w:sz w:val="40"/>
                                <w:szCs w:val="40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sz w:val="40"/>
                                <w:szCs w:val="40"/>
                                <w:lang w:val="de-DE"/>
                              </w:rPr>
                              <w:t>Start Date: 17</w:t>
                            </w:r>
                            <w:r>
                              <w:rPr>
                                <w:rFonts w:hint="default"/>
                                <w:sz w:val="40"/>
                                <w:szCs w:val="40"/>
                                <w:vertAlign w:val="superscript"/>
                                <w:lang w:val="de-DE"/>
                              </w:rPr>
                              <w:t>th</w:t>
                            </w:r>
                            <w:r>
                              <w:rPr>
                                <w:rFonts w:hint="default"/>
                                <w:sz w:val="40"/>
                                <w:szCs w:val="40"/>
                                <w:lang w:val="de-DE"/>
                              </w:rPr>
                              <w:t xml:space="preserve"> March 2026</w:t>
                            </w:r>
                          </w:p>
                          <w:p>
                            <w:pPr>
                              <w:pStyle w:val="14"/>
                              <w:rPr>
                                <w:rFonts w:hint="default"/>
                                <w:sz w:val="40"/>
                                <w:szCs w:val="40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sz w:val="40"/>
                                <w:szCs w:val="40"/>
                                <w:lang w:val="de-DE"/>
                              </w:rPr>
                              <w:t>Handing date: 5</w:t>
                            </w:r>
                            <w:r>
                              <w:rPr>
                                <w:rFonts w:hint="default"/>
                                <w:sz w:val="40"/>
                                <w:szCs w:val="40"/>
                                <w:vertAlign w:val="superscript"/>
                                <w:lang w:val="de-DE"/>
                              </w:rPr>
                              <w:t>th</w:t>
                            </w:r>
                            <w:r>
                              <w:rPr>
                                <w:rFonts w:hint="default"/>
                                <w:sz w:val="40"/>
                                <w:szCs w:val="40"/>
                                <w:lang w:val="de-DE"/>
                              </w:rPr>
                              <w:t xml:space="preserve"> May 2026 </w:t>
                            </w:r>
                          </w:p>
                          <w:p>
                            <w:pPr>
                              <w:pStyle w:val="14"/>
                              <w:rPr>
                                <w:rFonts w:hint="default"/>
                                <w:sz w:val="40"/>
                                <w:szCs w:val="40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sz w:val="40"/>
                                <w:szCs w:val="40"/>
                                <w:lang w:val="de-DE"/>
                              </w:rPr>
                              <w:t>Discussion Group: 12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s 4" o:spid="_x0000_s1026" o:spt="1" style="position:absolute;left:0pt;margin-left:-3.45pt;margin-top:159.4pt;height:313.3pt;width:448.85pt;z-index:251676672;mso-width-relative:page;mso-height-relative:page;" fillcolor="#FFFFFF" filled="t" stroked="t" coordsize="21600,21600" o:gfxdata="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">
                <v:fill on="t" focussize="0,0"/>
                <v:stroke color="#0000FF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34"/>
                          <w:szCs w:val="3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34"/>
                          <w:szCs w:val="34"/>
                        </w:rPr>
                        <w:t>MBARARA UNIVERSITY OF SCIENCE AND TECHNOLOGY</w:t>
                      </w:r>
                    </w:p>
                    <w:p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34"/>
                          <w:szCs w:val="3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34"/>
                          <w:szCs w:val="34"/>
                        </w:rPr>
                        <w:t>FACULTY OF COMPUTING AND INFORMATICS</w:t>
                      </w:r>
                    </w:p>
                    <w:p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40"/>
                          <w:szCs w:val="40"/>
                          <w:lang w:val="de-DE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34"/>
                          <w:szCs w:val="34"/>
                        </w:rPr>
                        <w:t>COMPUTER SCIENCE</w:t>
                      </w:r>
                    </w:p>
                    <w:p>
                      <w:pPr>
                        <w:pStyle w:val="14"/>
                        <w:rPr>
                          <w:rFonts w:hint="default"/>
                          <w:sz w:val="40"/>
                          <w:szCs w:val="40"/>
                          <w:lang w:val="de-DE"/>
                        </w:rPr>
                      </w:pPr>
                      <w:r>
                        <w:rPr>
                          <w:rFonts w:hint="default"/>
                          <w:sz w:val="40"/>
                          <w:szCs w:val="40"/>
                          <w:lang w:val="de-DE"/>
                        </w:rPr>
                        <w:t>Name: KABUNGA CHARLES</w:t>
                      </w:r>
                    </w:p>
                    <w:p>
                      <w:pPr>
                        <w:pStyle w:val="14"/>
                        <w:rPr>
                          <w:rFonts w:hint="default"/>
                          <w:sz w:val="40"/>
                          <w:szCs w:val="40"/>
                          <w:lang w:val="de-DE"/>
                        </w:rPr>
                      </w:pPr>
                      <w:r>
                        <w:rPr>
                          <w:rFonts w:hint="default"/>
                          <w:sz w:val="40"/>
                          <w:szCs w:val="40"/>
                          <w:lang w:val="de-DE"/>
                        </w:rPr>
                        <w:t>Reg no: 2025/BCS/084/PS</w:t>
                      </w:r>
                    </w:p>
                    <w:p>
                      <w:pPr>
                        <w:pStyle w:val="14"/>
                        <w:rPr>
                          <w:rFonts w:hint="default"/>
                          <w:sz w:val="40"/>
                          <w:szCs w:val="40"/>
                          <w:lang w:val="de-DE"/>
                        </w:rPr>
                      </w:pPr>
                      <w:r>
                        <w:rPr>
                          <w:rFonts w:hint="default"/>
                          <w:sz w:val="40"/>
                          <w:szCs w:val="40"/>
                          <w:lang w:val="de-DE"/>
                        </w:rPr>
                        <w:t>Course: Database Systems</w:t>
                      </w:r>
                    </w:p>
                    <w:p>
                      <w:pPr>
                        <w:pStyle w:val="14"/>
                        <w:rPr>
                          <w:rFonts w:hint="default"/>
                          <w:sz w:val="40"/>
                          <w:szCs w:val="40"/>
                          <w:lang w:val="de-DE"/>
                        </w:rPr>
                      </w:pPr>
                      <w:r>
                        <w:rPr>
                          <w:rFonts w:hint="default"/>
                          <w:sz w:val="40"/>
                          <w:szCs w:val="40"/>
                          <w:lang w:val="de-DE"/>
                        </w:rPr>
                        <w:t>Course code: CSC1204</w:t>
                      </w:r>
                    </w:p>
                    <w:p>
                      <w:pPr>
                        <w:pStyle w:val="14"/>
                        <w:rPr>
                          <w:rFonts w:hint="default"/>
                          <w:sz w:val="40"/>
                          <w:szCs w:val="40"/>
                          <w:lang w:val="de-DE"/>
                        </w:rPr>
                      </w:pPr>
                      <w:r>
                        <w:rPr>
                          <w:rFonts w:hint="default"/>
                          <w:sz w:val="40"/>
                          <w:szCs w:val="40"/>
                          <w:lang w:val="de-DE"/>
                        </w:rPr>
                        <w:t>Lecturer: Mr. Baguma Kenneth</w:t>
                      </w:r>
                    </w:p>
                    <w:p>
                      <w:pPr>
                        <w:pStyle w:val="14"/>
                        <w:rPr>
                          <w:rFonts w:hint="default"/>
                          <w:sz w:val="40"/>
                          <w:szCs w:val="40"/>
                          <w:lang w:val="de-DE"/>
                        </w:rPr>
                      </w:pPr>
                      <w:r>
                        <w:rPr>
                          <w:rFonts w:hint="default"/>
                          <w:sz w:val="40"/>
                          <w:szCs w:val="40"/>
                          <w:lang w:val="de-DE"/>
                        </w:rPr>
                        <w:t>Assignment: Database Project 1</w:t>
                      </w:r>
                    </w:p>
                    <w:p>
                      <w:pPr>
                        <w:pStyle w:val="14"/>
                        <w:rPr>
                          <w:rFonts w:hint="default"/>
                          <w:sz w:val="40"/>
                          <w:szCs w:val="40"/>
                          <w:lang w:val="de-DE"/>
                        </w:rPr>
                      </w:pPr>
                      <w:r>
                        <w:rPr>
                          <w:rFonts w:hint="default"/>
                          <w:sz w:val="40"/>
                          <w:szCs w:val="40"/>
                          <w:lang w:val="de-DE"/>
                        </w:rPr>
                        <w:t>Start Date: 17</w:t>
                      </w:r>
                      <w:r>
                        <w:rPr>
                          <w:rFonts w:hint="default"/>
                          <w:sz w:val="40"/>
                          <w:szCs w:val="40"/>
                          <w:vertAlign w:val="superscript"/>
                          <w:lang w:val="de-DE"/>
                        </w:rPr>
                        <w:t>th</w:t>
                      </w:r>
                      <w:r>
                        <w:rPr>
                          <w:rFonts w:hint="default"/>
                          <w:sz w:val="40"/>
                          <w:szCs w:val="40"/>
                          <w:lang w:val="de-DE"/>
                        </w:rPr>
                        <w:t xml:space="preserve"> March 2026</w:t>
                      </w:r>
                    </w:p>
                    <w:p>
                      <w:pPr>
                        <w:pStyle w:val="14"/>
                        <w:rPr>
                          <w:rFonts w:hint="default"/>
                          <w:sz w:val="40"/>
                          <w:szCs w:val="40"/>
                          <w:lang w:val="de-DE"/>
                        </w:rPr>
                      </w:pPr>
                      <w:r>
                        <w:rPr>
                          <w:rFonts w:hint="default"/>
                          <w:sz w:val="40"/>
                          <w:szCs w:val="40"/>
                          <w:lang w:val="de-DE"/>
                        </w:rPr>
                        <w:t>Handing date: 5</w:t>
                      </w:r>
                      <w:r>
                        <w:rPr>
                          <w:rFonts w:hint="default"/>
                          <w:sz w:val="40"/>
                          <w:szCs w:val="40"/>
                          <w:vertAlign w:val="superscript"/>
                          <w:lang w:val="de-DE"/>
                        </w:rPr>
                        <w:t>th</w:t>
                      </w:r>
                      <w:r>
                        <w:rPr>
                          <w:rFonts w:hint="default"/>
                          <w:sz w:val="40"/>
                          <w:szCs w:val="40"/>
                          <w:lang w:val="de-DE"/>
                        </w:rPr>
                        <w:t xml:space="preserve"> May 2026 </w:t>
                      </w:r>
                    </w:p>
                    <w:p>
                      <w:pPr>
                        <w:pStyle w:val="14"/>
                        <w:rPr>
                          <w:rFonts w:hint="default"/>
                          <w:sz w:val="40"/>
                          <w:szCs w:val="40"/>
                          <w:lang w:val="de-DE"/>
                        </w:rPr>
                      </w:pPr>
                      <w:r>
                        <w:rPr>
                          <w:rFonts w:hint="default"/>
                          <w:sz w:val="40"/>
                          <w:szCs w:val="40"/>
                          <w:lang w:val="de-DE"/>
                        </w:rPr>
                        <w:t>Discussion Group: 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1944370" cy="1828800"/>
            <wp:effectExtent l="0" t="0" r="17780" b="0"/>
            <wp:docPr id="36" name="Picture 4" descr="Home - Mbarara University of Science and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4" descr="Home - Mbarara University of Science and Technology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437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241" w:firstLineChars="100"/>
        <w:jc w:val="center"/>
        <w:textAlignment w:val="auto"/>
        <w:outlineLvl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DATABASE PROJECT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 w:firstLine="241" w:firstLineChars="1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Agriculture –</w:t>
      </w: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  <w:lang w:val="de-DE"/>
        </w:rPr>
        <w:t xml:space="preserve"> </w:t>
      </w: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Farm Machiner</w:t>
      </w: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  <w:lang w:val="de-DE"/>
        </w:rPr>
        <w:t xml:space="preserve">y </w:t>
      </w: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and Equipment Management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 w:firstLine="24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This area focuses on managing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>;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Tractors, ploughs, harvesters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>, basic farm tools among others.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Equipment usage schedules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Maintenance records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Fuel consumption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Operator assignments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2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Chosen System:</w:t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Farm Machinery and Equipment Management Database System</w:t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 xml:space="preserve"> in the agriculture field</w:t>
      </w:r>
    </w:p>
    <w:p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de-DE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 xml:space="preserve">Mission </w:t>
      </w: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  <w:lang w:val="de-DE"/>
        </w:rPr>
        <w:t>of the project</w:t>
      </w:r>
    </w:p>
    <w:p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design and implement a reliable, efficient, and scalable database system that facilitates effective management, monitoring, and analysis of agricultural machinery and farm equipment to improve productivity and decision-making.</w:t>
      </w:r>
    </w:p>
    <w:p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General Objective</w:t>
      </w:r>
    </w:p>
    <w:p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develop a centralized database system for managing agricultural machinery and farm equipment.</w:t>
      </w:r>
    </w:p>
    <w:p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Specific Objectives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100" w:beforeAutospacing="1" w:after="100" w:afterAutospacing="1" w:line="360" w:lineRule="auto"/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store and organize detailed information about farm machinery and equipment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100" w:beforeAutospacing="1" w:after="100" w:afterAutospacing="1" w:line="360" w:lineRule="auto"/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track equipment availability, allocation, and operational status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100" w:beforeAutospacing="1" w:after="100" w:afterAutospacing="1" w:line="360" w:lineRule="auto"/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manage maintenance schedules and repair records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100" w:beforeAutospacing="1" w:after="100" w:afterAutospacing="1" w:line="360" w:lineRule="auto"/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control user access and system security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100" w:beforeAutospacing="1" w:after="100" w:afterAutospacing="1" w:line="360" w:lineRule="auto"/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improve efficiency in data retrieval and management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100" w:beforeAutospacing="1" w:after="100" w:afterAutospacing="1" w:line="360" w:lineRule="auto"/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generate reports for informed decision-making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100" w:beforeAutospacing="1" w:after="100" w:afterAutospacing="1" w:line="360" w:lineRule="auto"/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monitor costs associated with equipment usage and maintenance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100" w:beforeAutospacing="1" w:after="100" w:afterAutospacing="1" w:line="360" w:lineRule="auto"/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sz w:val="24"/>
          <w:szCs w:val="24"/>
        </w:rPr>
        <w:t>To ensure data integrity and consistency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241" w:firstLineChars="100"/>
        <w:jc w:val="left"/>
        <w:textAlignment w:val="auto"/>
        <w:outlineLvl w:val="2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Reasons: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 w:firstLine="24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Machinery is central to modern agriculture productivity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 xml:space="preserve"> therefore highly relevant in the agricultural field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 w:firstLine="24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>The b</w:t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road scope</w:t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 xml:space="preserve"> of machinery c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ombines inventory, maintenance, and usage tracking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 xml:space="preserve"> of farm tools hence highly used.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>The database system 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ddresses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 xml:space="preserve"> problems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like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>;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Equipment misuse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Poor maintenance tracking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 xml:space="preserve"> thus leeds to the l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oss of machinery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 xml:space="preserve"> 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>F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>rms can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later integrate with advanced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 xml:space="preserve">tools and records 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2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Functions</w:t>
      </w: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  <w:lang w:val="de-DE"/>
        </w:rPr>
        <w:t xml:space="preserve"> of the database system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Registering all farm equipment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Tracking equipment usage (who used it, when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 xml:space="preserve"> and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for what task)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Scheduling maintenance and repairs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Monitoring availability and allocation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Recording fuel consumption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Generating reports for management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241" w:firstLineChars="100"/>
        <w:jc w:val="left"/>
        <w:textAlignment w:val="auto"/>
        <w:outlineLvl w:val="2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User Groups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Farm managers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Equipment operators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Maintenance technicians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Agricultural officers / supervisors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241" w:firstLineChars="100"/>
        <w:jc w:val="left"/>
        <w:textAlignment w:val="auto"/>
        <w:outlineLvl w:val="2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  <w:lang w:val="de-DE"/>
        </w:rPr>
        <w:t xml:space="preserve">System </w:t>
      </w: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Benefits</w:t>
      </w: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  <w:lang w:val="de-DE"/>
        </w:rPr>
        <w:t xml:space="preserve"> after implementation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>Systematic 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educed maintenance costs 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Increased equipment lifespan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Improved utilization of machinery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Reduced fuel wastage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outlineLvl w:val="2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Better planning of farm operations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Improved decision-making through data insights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Increased accountability of workers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Better record keeping and transparency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Enhanced productivity and efficiency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>Scalablity is maximised thus easy retrieval of records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Analysis of Costs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20" w:leftChars="0" w:hanging="420" w:firstLineChars="0"/>
        <w:jc w:val="left"/>
        <w:textAlignment w:val="auto"/>
        <w:outlineLvl w:val="2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Tangible Costs: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Hardware (computers, servers)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Software development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Training costs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Maintenance and updates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241" w:firstLineChars="100"/>
        <w:jc w:val="left"/>
        <w:textAlignment w:val="auto"/>
        <w:outlineLvl w:val="2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  <w:lang w:val="de-DE"/>
        </w:rPr>
        <w:t>Expected hardships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Resistance to change from staff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Time spent learning the system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Temporary productivity drop during transition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 w:firstLine="24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Benefits outweigh costs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, especially long-term (cost savings + efficiency gains)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User Issues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Skill Levels: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Some users may have limited ICT skills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Training Needs: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Basic computer and system usage training required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Adoption Challenges: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Resistance from workers used to manual systems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Mitigation</w:t>
      </w: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  <w:lang w:val="de-DE"/>
        </w:rPr>
        <w:t xml:space="preserve"> to the user issues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>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imple U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>ser Interface thus easy tov adapt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Conduct training sessions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Offer user manuals and support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241" w:firstLineChars="100"/>
        <w:jc w:val="center"/>
        <w:textAlignment w:val="auto"/>
        <w:outlineLvl w:val="1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Risk Assessment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240" w:firstLineChars="100"/>
        <w:jc w:val="left"/>
        <w:textAlignment w:val="auto"/>
        <w:outlineLvl w:val="1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240" w:firstLineChars="100"/>
        <w:jc w:val="left"/>
        <w:textAlignment w:val="auto"/>
        <w:outlineLvl w:val="1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Technical Risks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System failure or bugs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Data loss or corruption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Poor system design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 w:firstLine="24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Mitigation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Regular backups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Testing before deployment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240" w:firstLineChars="100"/>
        <w:jc w:val="left"/>
        <w:textAlignment w:val="auto"/>
        <w:outlineLvl w:val="2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sectPr>
          <w:type w:val="continuous"/>
          <w:pgSz w:w="11906" w:h="16838"/>
          <w:pgMar w:top="1440" w:right="1800" w:bottom="1440" w:left="1800" w:header="720" w:footer="720" w:gutter="0"/>
          <w:cols w:equalWidth="0" w:num="2" w:sep="1">
            <w:col w:w="3941" w:space="425"/>
            <w:col w:w="3940"/>
          </w:cols>
          <w:docGrid w:linePitch="360" w:charSpace="0"/>
        </w:sect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240" w:firstLineChars="100"/>
        <w:jc w:val="left"/>
        <w:textAlignment w:val="auto"/>
        <w:outlineLvl w:val="2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240" w:firstLineChars="100"/>
        <w:jc w:val="left"/>
        <w:textAlignment w:val="auto"/>
        <w:outlineLvl w:val="2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sectPr>
          <w:type w:val="continuous"/>
          <w:pgSz w:w="11906" w:h="16838"/>
          <w:pgMar w:top="1440" w:right="1800" w:bottom="1440" w:left="1800" w:header="720" w:footer="720" w:gutter="0"/>
          <w:cols w:equalWidth="0" w:num="2">
            <w:col w:w="3940" w:space="425"/>
            <w:col w:w="3940"/>
          </w:cols>
          <w:docGrid w:linePitch="360" w:charSpace="0"/>
        </w:sect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240" w:firstLineChars="100"/>
        <w:jc w:val="left"/>
        <w:textAlignment w:val="auto"/>
        <w:outlineLvl w:val="2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Organizational Risks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Resistance to adoption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Lack of management support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 w:firstLine="240" w:firstLineChars="100"/>
        <w:jc w:val="left"/>
        <w:textAlignment w:val="auto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 w:firstLine="24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Mitigation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Stakeholder involvement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20" w:leftChars="0" w:right="0" w:rightChars="0" w:hanging="420" w:firstLineChars="0"/>
        <w:jc w:val="left"/>
        <w:textAlignment w:val="auto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sectPr>
          <w:type w:val="continuous"/>
          <w:pgSz w:w="11906" w:h="16838"/>
          <w:pgMar w:top="1440" w:right="1800" w:bottom="1440" w:left="1800" w:header="720" w:footer="720" w:gutter="0"/>
          <w:cols w:equalWidth="0" w:num="2" w:sep="1">
            <w:col w:w="3941" w:space="425"/>
            <w:col w:w="3940"/>
          </w:cols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Awareness and trainin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>g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2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sectPr>
          <w:type w:val="continuous"/>
          <w:pgSz w:w="11906" w:h="16838"/>
          <w:pgMar w:top="1440" w:right="1800" w:bottom="1440" w:left="1800" w:header="720" w:footer="720" w:gutter="0"/>
          <w:cols w:equalWidth="0" w:num="2">
            <w:col w:w="3940" w:space="425"/>
            <w:col w:w="3940"/>
          </w:cols>
          <w:docGrid w:linePitch="360" w:charSpace="0"/>
        </w:sect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240" w:firstLineChars="100"/>
        <w:jc w:val="left"/>
        <w:textAlignment w:val="auto"/>
        <w:outlineLvl w:val="2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Operational Risks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Incorrect data entry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Misuse of system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 w:firstLine="240" w:firstLineChars="100"/>
        <w:jc w:val="left"/>
        <w:textAlignment w:val="auto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 w:firstLine="24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Mitigation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2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Validation rules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20" w:leftChars="0" w:right="0" w:rightChars="0" w:hanging="420" w:firstLineChars="0"/>
        <w:jc w:val="left"/>
        <w:textAlignment w:val="auto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sectPr>
          <w:type w:val="continuous"/>
          <w:pgSz w:w="11906" w:h="16838"/>
          <w:pgMar w:top="1440" w:right="1800" w:bottom="1440" w:left="1800" w:header="720" w:footer="720" w:gutter="0"/>
          <w:cols w:space="427" w:num="2" w:sep="1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User access control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Limitations of the System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 w:firstLine="24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May not support </w:t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real-time tracking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without IoT integration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 w:firstLine="24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Depends on </w:t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user input accuracy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 w:firstLine="24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Limited functionality in areas with </w:t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poor electricity or internet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 w:firstLine="24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Initial setup cost may be high for small-scale farmers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 w:firstLine="240" w:firstLineChars="1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Does not fully automate farm operations (only supports management)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sectPr>
          <w:type w:val="continuous"/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t>PROJECT ENTITIES AND THEIR ATTRIBUTES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1.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Equipment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equipment_id (PK)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de-DE"/>
        </w:rPr>
        <w:t>equipment_</w:t>
      </w:r>
      <w:r>
        <w:rPr>
          <w:rFonts w:hint="default" w:ascii="Times New Roman" w:hAnsi="Times New Roman" w:cs="Times New Roman"/>
          <w:sz w:val="24"/>
          <w:szCs w:val="24"/>
        </w:rPr>
        <w:t>name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category_id (FK)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sz w:val="24"/>
          <w:szCs w:val="24"/>
          <w:lang w:val="de-DE"/>
        </w:rPr>
        <w:t>category_name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>
      <w:pPr>
        <w:numPr>
          <w:ilvl w:val="0"/>
          <w:numId w:val="10"/>
        </w:num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t>Branch</w:t>
      </w:r>
    </w:p>
    <w:p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>branch_id(PK)</w:t>
      </w:r>
    </w:p>
    <w:p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>manager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de-DE"/>
        </w:rPr>
        <w:t>branch</w:t>
      </w:r>
      <w:r>
        <w:rPr>
          <w:rFonts w:hint="default" w:ascii="Times New Roman" w:hAnsi="Times New Roman" w:cs="Times New Roman"/>
          <w:sz w:val="24"/>
          <w:szCs w:val="24"/>
        </w:rPr>
        <w:t>_name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sz w:val="24"/>
          <w:szCs w:val="24"/>
          <w:lang w:val="de-DE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User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user_id (PK)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name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email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phone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sz w:val="24"/>
          <w:szCs w:val="24"/>
          <w:lang w:val="de-DE"/>
        </w:rPr>
        <w:t>qualification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sz w:val="24"/>
          <w:szCs w:val="24"/>
          <w:lang w:val="de-DE"/>
        </w:rPr>
        <w:t>location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role_id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sz w:val="24"/>
          <w:szCs w:val="24"/>
          <w:lang w:val="de-DE"/>
        </w:rPr>
        <w:t>role_name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sz w:val="24"/>
          <w:szCs w:val="24"/>
          <w:lang w:val="de-DE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Task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task_id (PK)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task_name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t>5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t>Deployment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de-DE"/>
        </w:rPr>
        <w:t>deployment</w:t>
      </w:r>
      <w:r>
        <w:rPr>
          <w:rFonts w:hint="default" w:ascii="Times New Roman" w:hAnsi="Times New Roman" w:cs="Times New Roman"/>
          <w:sz w:val="24"/>
          <w:szCs w:val="24"/>
        </w:rPr>
        <w:t>_id (PK)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equipment_id (FK)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user_id </w:t>
      </w:r>
      <w:r>
        <w:rPr>
          <w:rFonts w:hint="default" w:ascii="Times New Roman" w:hAnsi="Times New Roman" w:cs="Times New Roman"/>
          <w:sz w:val="24"/>
          <w:szCs w:val="24"/>
          <w:lang w:val="de-DE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FK)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start_date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end_date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sz w:val="24"/>
          <w:szCs w:val="24"/>
          <w:lang w:val="de-DE"/>
        </w:rPr>
        <w:t>task_name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sz w:val="24"/>
          <w:szCs w:val="24"/>
          <w:lang w:val="de-DE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Maintenanc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t>e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maintenance_id (PK)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equipment_id (FK)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de-DE"/>
        </w:rPr>
        <w:t>user</w:t>
      </w:r>
      <w:r>
        <w:rPr>
          <w:rFonts w:hint="default" w:ascii="Times New Roman" w:hAnsi="Times New Roman" w:cs="Times New Roman"/>
          <w:sz w:val="24"/>
          <w:szCs w:val="24"/>
        </w:rPr>
        <w:t>_id (FK)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date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description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sz w:val="24"/>
          <w:szCs w:val="24"/>
          <w:lang w:val="de-DE"/>
        </w:rPr>
        <w:t>amount</w:t>
      </w:r>
    </w:p>
    <w:p>
      <w:pPr>
        <w:numPr>
          <w:ilvl w:val="0"/>
          <w:numId w:val="0"/>
        </w:numPr>
        <w:bidi w:val="0"/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</w:rPr>
      </w:pP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sz w:val="24"/>
          <w:szCs w:val="24"/>
          <w:lang w:val="de-DE"/>
        </w:rPr>
        <w:t>7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FuelLog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fuel_id (PK)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equipment_id (FK)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date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quantity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cost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de-DE"/>
        </w:rPr>
        <w:t>userName</w:t>
      </w:r>
      <w:r>
        <w:rPr>
          <w:rFonts w:hint="default" w:ascii="Times New Roman" w:hAnsi="Times New Roman" w:cs="Times New Roman"/>
          <w:sz w:val="24"/>
          <w:szCs w:val="24"/>
        </w:rPr>
        <w:t>(FK)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sz w:val="24"/>
          <w:szCs w:val="24"/>
          <w:lang w:val="de-DE"/>
        </w:rPr>
        <w:t>8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Expense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expense_id (PK)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equipment_id (FK)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sz w:val="24"/>
          <w:szCs w:val="24"/>
        </w:rPr>
        <w:t>expense_</w:t>
      </w:r>
      <w:r>
        <w:rPr>
          <w:rFonts w:hint="default" w:ascii="Times New Roman" w:hAnsi="Times New Roman" w:cs="Times New Roman"/>
          <w:sz w:val="24"/>
          <w:szCs w:val="24"/>
          <w:lang w:val="de-DE"/>
        </w:rPr>
        <w:t>category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amount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date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  <w:sectPr>
          <w:pgSz w:w="11906" w:h="16838"/>
          <w:pgMar w:top="1440" w:right="1800" w:bottom="1440" w:left="1800" w:header="720" w:footer="720" w:gutter="0"/>
          <w:cols w:equalWidth="0" w:num="2">
            <w:col w:w="3940" w:space="425"/>
            <w:col w:w="3940"/>
          </w:cols>
          <w:docGrid w:linePitch="360" w:charSpace="0"/>
        </w:sectPr>
      </w:pPr>
    </w:p>
    <w:p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t xml:space="preserve">Binary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Relationships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t>between entities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Equipment → </w:t>
      </w:r>
      <w:r>
        <w:rPr>
          <w:rFonts w:hint="default" w:ascii="Times New Roman" w:hAnsi="Times New Roman" w:cs="Times New Roman"/>
          <w:sz w:val="24"/>
          <w:szCs w:val="24"/>
          <w:lang w:val="de-DE"/>
        </w:rPr>
        <w:t>Branch</w:t>
      </w:r>
      <w:r>
        <w:rPr>
          <w:rFonts w:hint="default" w:ascii="Times New Roman" w:hAnsi="Times New Roman" w:cs="Times New Roman"/>
          <w:sz w:val="24"/>
          <w:szCs w:val="24"/>
        </w:rPr>
        <w:t xml:space="preserve"> (Many-to-One)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Equipment → Us</w:t>
      </w:r>
      <w:r>
        <w:rPr>
          <w:rFonts w:hint="default" w:ascii="Times New Roman" w:hAnsi="Times New Roman" w:cs="Times New Roman"/>
          <w:sz w:val="24"/>
          <w:szCs w:val="24"/>
          <w:lang w:val="de-DE"/>
        </w:rPr>
        <w:t>er</w:t>
      </w:r>
      <w:r>
        <w:rPr>
          <w:rFonts w:hint="default" w:ascii="Times New Roman" w:hAnsi="Times New Roman" w:cs="Times New Roman"/>
          <w:sz w:val="24"/>
          <w:szCs w:val="24"/>
        </w:rPr>
        <w:t xml:space="preserve"> (One-to-Many)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sz w:val="24"/>
          <w:szCs w:val="24"/>
        </w:rPr>
        <w:t>Equipment → Maintenance</w:t>
      </w:r>
      <w:r>
        <w:rPr>
          <w:rFonts w:hint="default" w:ascii="Times New Roman" w:hAnsi="Times New Roman" w:cs="Times New Roman"/>
          <w:sz w:val="24"/>
          <w:szCs w:val="24"/>
          <w:lang w:val="de-DE"/>
        </w:rPr>
        <w:t xml:space="preserve">  (zero-to-many)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Equipment → </w:t>
      </w:r>
      <w:r>
        <w:rPr>
          <w:rFonts w:hint="default" w:ascii="Times New Roman" w:hAnsi="Times New Roman" w:cs="Times New Roman"/>
          <w:sz w:val="24"/>
          <w:szCs w:val="24"/>
          <w:lang w:val="de-DE"/>
        </w:rPr>
        <w:t>Deployment (zero-to-many)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Equipment → FuelLog (One-to-Many)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sz w:val="24"/>
          <w:szCs w:val="24"/>
          <w:lang w:val="de-DE"/>
        </w:rPr>
        <w:t xml:space="preserve">User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z w:val="24"/>
          <w:szCs w:val="24"/>
          <w:lang w:val="de-DE"/>
        </w:rPr>
        <w:t xml:space="preserve"> equipment (zero-to-many)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User → </w:t>
      </w:r>
      <w:r>
        <w:rPr>
          <w:rFonts w:hint="default" w:ascii="Times New Roman" w:hAnsi="Times New Roman" w:cs="Times New Roman"/>
          <w:sz w:val="24"/>
          <w:szCs w:val="24"/>
          <w:lang w:val="de-DE"/>
        </w:rPr>
        <w:t>Task</w:t>
      </w:r>
      <w:r>
        <w:rPr>
          <w:rFonts w:hint="default" w:ascii="Times New Roman" w:hAnsi="Times New Roman" w:cs="Times New Roman"/>
          <w:sz w:val="24"/>
          <w:szCs w:val="24"/>
        </w:rPr>
        <w:t xml:space="preserve"> (Many-to-One)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sz w:val="24"/>
          <w:szCs w:val="24"/>
          <w:lang w:val="de-DE"/>
        </w:rPr>
        <w:t xml:space="preserve">User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z w:val="24"/>
          <w:szCs w:val="24"/>
          <w:lang w:val="de-DE"/>
        </w:rPr>
        <w:t xml:space="preserve"> Deployment (zero-to-many)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sz w:val="24"/>
          <w:szCs w:val="24"/>
        </w:rPr>
        <w:t>User → Maintenance</w:t>
      </w:r>
      <w:r>
        <w:rPr>
          <w:rFonts w:hint="default" w:ascii="Times New Roman" w:hAnsi="Times New Roman" w:cs="Times New Roman"/>
          <w:sz w:val="24"/>
          <w:szCs w:val="24"/>
          <w:lang w:val="de-DE"/>
        </w:rPr>
        <w:t xml:space="preserve"> (zero-to-many)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sz w:val="24"/>
          <w:szCs w:val="24"/>
          <w:lang w:val="de-DE"/>
        </w:rPr>
        <w:t xml:space="preserve">FuelLog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z w:val="24"/>
          <w:szCs w:val="24"/>
          <w:lang w:val="de-DE"/>
        </w:rPr>
        <w:t xml:space="preserve"> Expense (one-to-one)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sz w:val="24"/>
          <w:szCs w:val="24"/>
          <w:lang w:val="de-DE"/>
        </w:rPr>
        <w:t xml:space="preserve">User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z w:val="24"/>
          <w:szCs w:val="24"/>
          <w:lang w:val="de-DE"/>
        </w:rPr>
        <w:t xml:space="preserve"> Branch (one-to-one)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sz w:val="24"/>
          <w:szCs w:val="24"/>
          <w:lang w:val="de-DE"/>
        </w:rPr>
        <w:t xml:space="preserve">Maintainence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z w:val="24"/>
          <w:szCs w:val="24"/>
          <w:lang w:val="de-DE"/>
        </w:rPr>
        <w:t xml:space="preserve"> Expense (one-to-many)</w:t>
      </w:r>
    </w:p>
    <w:p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sectPr>
          <w:type w:val="continuous"/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</w:p>
    <w:p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</w:p>
    <w:p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</w:p>
    <w:p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t>ENTITY RELATIONAL DIAGRAM</w:t>
      </w: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1236980</wp:posOffset>
                </wp:positionH>
                <wp:positionV relativeFrom="paragraph">
                  <wp:posOffset>224790</wp:posOffset>
                </wp:positionV>
                <wp:extent cx="2639060" cy="209550"/>
                <wp:effectExtent l="4445" t="4445" r="23495" b="14605"/>
                <wp:wrapNone/>
                <wp:docPr id="17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906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  <w:t xml:space="preserve">                                 works on                                     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48" o:spid="_x0000_s1026" o:spt="202" type="#_x0000_t202" style="position:absolute;left:0pt;margin-left:97.4pt;margin-top:17.7pt;height:16.5pt;width:207.8pt;z-index:251675648;mso-width-relative:page;mso-height-relative:page;" fillcolor="#FFFFFF" filled="t" stroked="t" coordsize="21600,21600" o:gfxdata="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">
                <v:fill on="t" focussize="0,0"/>
                <v:stroke weight="0pt" color="#FFFFFF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</w:pPr>
                      <w:r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  <w:t xml:space="preserve">                                 works on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4185285</wp:posOffset>
                </wp:positionH>
                <wp:positionV relativeFrom="paragraph">
                  <wp:posOffset>1028065</wp:posOffset>
                </wp:positionV>
                <wp:extent cx="2052955" cy="209550"/>
                <wp:effectExtent l="5080" t="5080" r="13970" b="18415"/>
                <wp:wrapNone/>
                <wp:docPr id="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05295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ind w:firstLine="280" w:firstLineChars="200"/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  <w:t xml:space="preserve">                  deployed             </w:t>
                            </w:r>
                          </w:p>
                        </w:txbxContent>
                      </wps:txbx>
                      <wps:bodyPr vert="eaVert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49" o:spid="_x0000_s1026" o:spt="202" type="#_x0000_t202" style="position:absolute;left:0pt;margin-left:329.55pt;margin-top:80.95pt;height:16.5pt;width:161.65pt;rotation:5898240f;z-index:251667456;mso-width-relative:page;mso-height-relative:page;" fillcolor="#FFFFFF" filled="t" stroked="t" coordsize="21600,21600" o:gfxdata="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">
                <v:fill on="t" focussize="0,0"/>
                <v:stroke weight="0pt" color="#FFFFFF" joinstyle="miter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ind w:firstLine="280" w:firstLineChars="200"/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</w:pPr>
                      <w:r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  <w:t xml:space="preserve">                  deployed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5107305</wp:posOffset>
                </wp:positionH>
                <wp:positionV relativeFrom="paragraph">
                  <wp:posOffset>77470</wp:posOffset>
                </wp:positionV>
                <wp:extent cx="47625" cy="2141855"/>
                <wp:effectExtent l="46990" t="0" r="19685" b="10795"/>
                <wp:wrapNone/>
                <wp:docPr id="21" name="Line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7625" cy="214185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12" o:spid="_x0000_s1026" o:spt="20" style="position:absolute;left:0pt;flip:x;margin-left:402.15pt;margin-top:6.1pt;height:168.65pt;width:3.75pt;z-index:251679744;mso-width-relative:page;mso-height-relative:page;" filled="f" stroked="t" coordsize="21600,21600" o:gfxdata="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">
                <v:fill on="f" focussize="0,0"/>
                <v:stroke color="#00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3555365</wp:posOffset>
                </wp:positionH>
                <wp:positionV relativeFrom="paragraph">
                  <wp:posOffset>75565</wp:posOffset>
                </wp:positionV>
                <wp:extent cx="1605915" cy="720725"/>
                <wp:effectExtent l="8255" t="4445" r="24130" b="17780"/>
                <wp:wrapNone/>
                <wp:docPr id="34" name="AutoShap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5915" cy="720725"/>
                        </a:xfrm>
                        <a:prstGeom prst="parallelogram">
                          <a:avLst>
                            <a:gd name="adj" fmla="val 55704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  <w:lang w:val="de-D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User</w:t>
                            </w:r>
                          </w:p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  <w:t xml:space="preserve">user_id </w:t>
                            </w:r>
                          </w:p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  <w:t>name</w:t>
                            </w:r>
                          </w:p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  <w:t>emai</w:t>
                            </w:r>
                          </w:p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  <w:lang w:val="de-D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  <w:lang w:val="de-DE"/>
                              </w:rPr>
                              <w:t>role_name</w:t>
                            </w:r>
                          </w:p>
                          <w:p>
                            <w:pPr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</w:pPr>
                          </w:p>
                          <w:p/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AutoShape 45" o:spid="_x0000_s1026" o:spt="7" type="#_x0000_t7" style="position:absolute;left:0pt;margin-left:279.95pt;margin-top:5.95pt;height:56.75pt;width:126.45pt;z-index:251693056;mso-width-relative:page;mso-height-relative:page;" fillcolor="#FFFFFF" filled="t" stroked="t" coordsize="21600,21600" o:gfxdata="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" adj="5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  <w:lang w:val="de-DE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User</w:t>
                      </w:r>
                    </w:p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  <w:t xml:space="preserve">user_id </w:t>
                      </w:r>
                    </w:p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  <w:t>name</w:t>
                      </w:r>
                    </w:p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  <w:t>emai</w:t>
                      </w:r>
                    </w:p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  <w:lang w:val="de-DE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  <w:lang w:val="de-DE"/>
                        </w:rPr>
                        <w:t>role_name</w:t>
                      </w:r>
                    </w:p>
                    <w:p>
                      <w:pPr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</w:pP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3631565</wp:posOffset>
                </wp:positionH>
                <wp:positionV relativeFrom="paragraph">
                  <wp:posOffset>2258695</wp:posOffset>
                </wp:positionV>
                <wp:extent cx="889635" cy="20320"/>
                <wp:effectExtent l="0" t="30480" r="5715" b="63500"/>
                <wp:wrapNone/>
                <wp:docPr id="22" name="Line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635" cy="2032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18" o:spid="_x0000_s1026" o:spt="20" style="position:absolute;left:0pt;margin-left:285.95pt;margin-top:177.85pt;height:1.6pt;width:70.05pt;z-index:251680768;mso-width-relative:page;mso-height-relative:page;" filled="f" stroked="t" coordsize="21600,21600" o:gfxdata="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">
                <v:fill on="f" focussize="0,0"/>
                <v:stroke color="#00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3735070</wp:posOffset>
                </wp:positionH>
                <wp:positionV relativeFrom="paragraph">
                  <wp:posOffset>2104390</wp:posOffset>
                </wp:positionV>
                <wp:extent cx="673735" cy="209550"/>
                <wp:effectExtent l="4445" t="4445" r="7620" b="14605"/>
                <wp:wrapNone/>
                <wp:docPr id="3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73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  <w:t xml:space="preserve">  tasked 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60" o:spid="_x0000_s1026" o:spt="202" type="#_x0000_t202" style="position:absolute;left:0pt;margin-left:294.1pt;margin-top:165.7pt;height:16.5pt;width:53.05pt;z-index:251661312;mso-width-relative:page;mso-height-relative:page;" fillcolor="#FFFFFF" filled="t" stroked="t" coordsize="21600,21600" o:gfxdata="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">
                <v:fill on="t" focussize="0,0"/>
                <v:stroke weight="0pt" color="#FFFFFF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</w:pPr>
                      <w:r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  <w:t xml:space="preserve">  tasked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3955415</wp:posOffset>
                </wp:positionH>
                <wp:positionV relativeFrom="paragraph">
                  <wp:posOffset>786130</wp:posOffset>
                </wp:positionV>
                <wp:extent cx="687705" cy="209550"/>
                <wp:effectExtent l="5080" t="5080" r="13970" b="12065"/>
                <wp:wrapNone/>
                <wp:docPr id="4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68770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  <w:t>1...1   0...*</w:t>
                            </w:r>
                          </w:p>
                        </w:txbxContent>
                      </wps:txbx>
                      <wps:bodyPr vert="eaVert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62" o:spid="_x0000_s1026" o:spt="202" type="#_x0000_t202" style="position:absolute;left:0pt;margin-left:311.45pt;margin-top:61.9pt;height:16.5pt;width:54.15pt;rotation:5898240f;z-index:251662336;mso-width-relative:page;mso-height-relative:page;" fillcolor="#FFFFFF" filled="t" stroked="t" coordsize="21600,21600" o:gfxdata="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">
                <v:fill on="t" focussize="0,0"/>
                <v:stroke weight="0pt" color="#FFFFFF" joinstyle="miter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</w:pPr>
                      <w:r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  <w:t>1...1   0...*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4214495</wp:posOffset>
                </wp:positionH>
                <wp:positionV relativeFrom="paragraph">
                  <wp:posOffset>757555</wp:posOffset>
                </wp:positionV>
                <wp:extent cx="626745" cy="209550"/>
                <wp:effectExtent l="5080" t="5080" r="13970" b="15875"/>
                <wp:wrapNone/>
                <wp:docPr id="5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62674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  <w:t xml:space="preserve"> works on</w:t>
                            </w:r>
                          </w:p>
                        </w:txbxContent>
                      </wps:txbx>
                      <wps:bodyPr vert="eaVert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59" o:spid="_x0000_s1026" o:spt="202" type="#_x0000_t202" style="position:absolute;left:0pt;margin-left:331.85pt;margin-top:59.65pt;height:16.5pt;width:49.35pt;rotation:5898240f;z-index:251663360;mso-width-relative:page;mso-height-relative:page;" fillcolor="#FFFFFF" filled="t" stroked="t" coordsize="21600,21600" o:gfxdata="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">
                <v:fill on="t" focussize="0,0"/>
                <v:stroke weight="0pt" color="#FFFFFF" joinstyle="miter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</w:pPr>
                      <w:r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  <w:t xml:space="preserve"> works 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2875280</wp:posOffset>
                </wp:positionH>
                <wp:positionV relativeFrom="paragraph">
                  <wp:posOffset>2948940</wp:posOffset>
                </wp:positionV>
                <wp:extent cx="656590" cy="184150"/>
                <wp:effectExtent l="5080" t="4445" r="20320" b="5715"/>
                <wp:wrapNone/>
                <wp:docPr id="6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656590" cy="184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  <w:t>1...1   1..1</w:t>
                            </w:r>
                          </w:p>
                        </w:txbxContent>
                      </wps:txbx>
                      <wps:bodyPr vert="eaVert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61" o:spid="_x0000_s1026" o:spt="202" type="#_x0000_t202" style="position:absolute;left:0pt;margin-left:226.4pt;margin-top:232.2pt;height:14.5pt;width:51.7pt;rotation:5898240f;z-index:251664384;mso-width-relative:page;mso-height-relative:page;" fillcolor="#FFFFFF" filled="t" stroked="t" coordsize="21600,21600" o:gfxdata="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">
                <v:fill on="t" focussize="0,0"/>
                <v:stroke weight="0pt" color="#FFFFFF" joinstyle="miter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</w:pPr>
                      <w:r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  <w:t>1...1   1..1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3017520</wp:posOffset>
                </wp:positionH>
                <wp:positionV relativeFrom="paragraph">
                  <wp:posOffset>2964815</wp:posOffset>
                </wp:positionV>
                <wp:extent cx="696595" cy="184150"/>
                <wp:effectExtent l="5080" t="5080" r="20320" b="22225"/>
                <wp:wrapNone/>
                <wp:docPr id="7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696595" cy="184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  <w:t>consumes</w:t>
                            </w:r>
                          </w:p>
                        </w:txbxContent>
                      </wps:txbx>
                      <wps:bodyPr vert="eaVert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52" o:spid="_x0000_s1026" o:spt="202" type="#_x0000_t202" style="position:absolute;left:0pt;margin-left:237.6pt;margin-top:233.45pt;height:14.5pt;width:54.85pt;rotation:5898240f;z-index:251665408;mso-width-relative:page;mso-height-relative:page;" fillcolor="#FFFFFF" filled="t" stroked="t" coordsize="21600,21600" o:gfxdata="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">
                <v:fill on="t" focussize="0,0"/>
                <v:stroke weight="0pt" color="#FFFFFF" joinstyle="miter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</w:pPr>
                      <w:r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  <w:t>consumes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3275965</wp:posOffset>
                </wp:positionH>
                <wp:positionV relativeFrom="paragraph">
                  <wp:posOffset>2759710</wp:posOffset>
                </wp:positionV>
                <wp:extent cx="635" cy="570865"/>
                <wp:effectExtent l="48895" t="0" r="64770" b="635"/>
                <wp:wrapNone/>
                <wp:docPr id="25" name="Line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57086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25" o:spid="_x0000_s1026" o:spt="20" style="position:absolute;left:0pt;margin-left:257.95pt;margin-top:217.3pt;height:44.95pt;width:0.05pt;z-index:251683840;mso-width-relative:page;mso-height-relative:page;" filled="f" stroked="t" coordsize="21600,21600" o:gfxdata="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">
                <v:fill on="f" focussize="0,0"/>
                <v:stroke color="#00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1199515</wp:posOffset>
                </wp:positionH>
                <wp:positionV relativeFrom="paragraph">
                  <wp:posOffset>145415</wp:posOffset>
                </wp:positionV>
                <wp:extent cx="2639060" cy="209550"/>
                <wp:effectExtent l="4445" t="4445" r="23495" b="14605"/>
                <wp:wrapNone/>
                <wp:docPr id="10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906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  <w:t>1...1                                                                   0...*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51" o:spid="_x0000_s1026" o:spt="202" type="#_x0000_t202" style="position:absolute;left:0pt;margin-left:94.45pt;margin-top:11.45pt;height:16.5pt;width:207.8pt;z-index:251668480;mso-width-relative:page;mso-height-relative:page;" fillcolor="#FFFFFF" filled="t" stroked="t" coordsize="21600,21600" o:gfxdata="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">
                <v:fill on="t" focussize="0,0"/>
                <v:stroke weight="0pt" color="#FFFFFF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</w:pPr>
                      <w:r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  <w:t>1...1                                                                   0...*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121920</wp:posOffset>
                </wp:positionH>
                <wp:positionV relativeFrom="paragraph">
                  <wp:posOffset>2872740</wp:posOffset>
                </wp:positionV>
                <wp:extent cx="703580" cy="209550"/>
                <wp:effectExtent l="4445" t="4445" r="14605" b="15875"/>
                <wp:wrapNone/>
                <wp:docPr id="11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70358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  <w:t>1...*     1...*</w:t>
                            </w:r>
                          </w:p>
                        </w:txbxContent>
                      </wps:txbx>
                      <wps:bodyPr vert="eaVert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57" o:spid="_x0000_s1026" o:spt="202" type="#_x0000_t202" style="position:absolute;left:0pt;margin-left:9.6pt;margin-top:226.2pt;height:16.5pt;width:55.4pt;rotation:5898240f;z-index:251669504;mso-width-relative:page;mso-height-relative:page;" fillcolor="#FFFFFF" filled="t" stroked="t" coordsize="21600,21600" o:gfxdata="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">
                <v:fill on="t" focussize="0,0"/>
                <v:stroke weight="0pt" color="#FFFFFF" joinstyle="miter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</w:pPr>
                      <w:r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  <w:t>1...*     1...*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592455</wp:posOffset>
                </wp:positionH>
                <wp:positionV relativeFrom="paragraph">
                  <wp:posOffset>2632710</wp:posOffset>
                </wp:positionV>
                <wp:extent cx="6350" cy="637540"/>
                <wp:effectExtent l="48260" t="0" r="59690" b="10160"/>
                <wp:wrapNone/>
                <wp:docPr id="30" name="Line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50" cy="63754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40" o:spid="_x0000_s1026" o:spt="20" style="position:absolute;left:0pt;flip:x;margin-left:46.65pt;margin-top:207.3pt;height:50.2pt;width:0.5pt;z-index:251688960;mso-width-relative:page;mso-height-relative:page;" filled="f" stroked="t" coordsize="21600,21600" o:gfxdata="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">
                <v:fill on="f" focussize="0,0"/>
                <v:stroke color="#00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347980</wp:posOffset>
                </wp:positionH>
                <wp:positionV relativeFrom="paragraph">
                  <wp:posOffset>2845435</wp:posOffset>
                </wp:positionV>
                <wp:extent cx="683260" cy="209550"/>
                <wp:effectExtent l="4445" t="4445" r="14605" b="17145"/>
                <wp:wrapNone/>
                <wp:docPr id="12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68326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  <w:t xml:space="preserve">     spent                        0...*</w:t>
                            </w:r>
                          </w:p>
                        </w:txbxContent>
                      </wps:txbx>
                      <wps:bodyPr vert="eaVert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53" o:spid="_x0000_s1026" o:spt="202" type="#_x0000_t202" style="position:absolute;left:0pt;margin-left:27.4pt;margin-top:224.05pt;height:16.5pt;width:53.8pt;rotation:5898240f;z-index:251670528;mso-width-relative:page;mso-height-relative:page;" fillcolor="#FFFFFF" filled="t" stroked="t" coordsize="21600,21600" o:gfxdata="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">
                <v:fill on="t" focussize="0,0"/>
                <v:stroke weight="0pt" color="#FFFFFF" joinstyle="miter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</w:pPr>
                      <w:r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  <w:t xml:space="preserve">     spent                        0...*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1201420</wp:posOffset>
                </wp:positionH>
                <wp:positionV relativeFrom="paragraph">
                  <wp:posOffset>2142490</wp:posOffset>
                </wp:positionV>
                <wp:extent cx="1116965" cy="209550"/>
                <wp:effectExtent l="4445" t="4445" r="21590" b="14605"/>
                <wp:wrapNone/>
                <wp:docPr id="13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96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  <w:t>1...*                  0...*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56" o:spid="_x0000_s1026" o:spt="202" type="#_x0000_t202" style="position:absolute;left:0pt;margin-left:94.6pt;margin-top:168.7pt;height:16.5pt;width:87.95pt;z-index:251671552;mso-width-relative:page;mso-height-relative:page;" fillcolor="#FFFFFF" filled="t" stroked="t" coordsize="21600,21600" o:gfxdata="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">
                <v:fill on="t" focussize="0,0"/>
                <v:stroke weight="0pt" color="#FFFFFF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</w:pPr>
                      <w:r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  <w:t>1...*                  0...*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1313180</wp:posOffset>
                </wp:positionH>
                <wp:positionV relativeFrom="paragraph">
                  <wp:posOffset>3599180</wp:posOffset>
                </wp:positionV>
                <wp:extent cx="1748155" cy="1905"/>
                <wp:effectExtent l="0" t="48895" r="4445" b="63500"/>
                <wp:wrapNone/>
                <wp:docPr id="31" name="Line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748155" cy="190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41" o:spid="_x0000_s1026" o:spt="20" style="position:absolute;left:0pt;flip:x y;margin-left:103.4pt;margin-top:283.4pt;height:0.15pt;width:137.65pt;z-index:251689984;mso-width-relative:page;mso-height-relative:page;" filled="f" stroked="t" coordsize="21600,21600" o:gfxdata="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">
                <v:fill on="f" focussize="0,0"/>
                <v:stroke color="#00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1334770</wp:posOffset>
                </wp:positionH>
                <wp:positionV relativeFrom="paragraph">
                  <wp:posOffset>3601720</wp:posOffset>
                </wp:positionV>
                <wp:extent cx="1652905" cy="209550"/>
                <wp:effectExtent l="5080" t="4445" r="18415" b="14605"/>
                <wp:wrapNone/>
                <wp:docPr id="16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90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  <w:t>1...1                                      0...*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50" o:spid="_x0000_s1026" o:spt="202" type="#_x0000_t202" style="position:absolute;left:0pt;margin-left:105.1pt;margin-top:283.6pt;height:16.5pt;width:130.15pt;z-index:251674624;mso-width-relative:page;mso-height-relative:page;" fillcolor="#FFFFFF" filled="t" stroked="t" coordsize="21600,21600" o:gfxdata="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">
                <v:fill on="t" focussize="0,0"/>
                <v:stroke weight="0pt" color="#FFFFFF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</w:pPr>
                      <w:r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  <w:t>1...1                                      0...*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1365250</wp:posOffset>
                </wp:positionH>
                <wp:positionV relativeFrom="paragraph">
                  <wp:posOffset>3455035</wp:posOffset>
                </wp:positionV>
                <wp:extent cx="1666240" cy="209550"/>
                <wp:effectExtent l="4445" t="4445" r="5715" b="14605"/>
                <wp:wrapNone/>
                <wp:docPr id="15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24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ind w:firstLine="420" w:firstLineChars="300"/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  <w:t xml:space="preserve">      bought    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54" o:spid="_x0000_s1026" o:spt="202" type="#_x0000_t202" style="position:absolute;left:0pt;margin-left:107.5pt;margin-top:272.05pt;height:16.5pt;width:131.2pt;z-index:251673600;mso-width-relative:page;mso-height-relative:page;" fillcolor="#FFFFFF" filled="t" stroked="t" coordsize="21600,21600" o:gfxdata="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">
                <v:fill on="t" focussize="0,0"/>
                <v:stroke weight="0pt" color="#FFFFFF" joinstyle="miter"/>
                <v:imagedata o:title=""/>
                <o:lock v:ext="edit" aspectratio="f"/>
                <v:textbox>
                  <w:txbxContent>
                    <w:p>
                      <w:pPr>
                        <w:ind w:firstLine="420" w:firstLineChars="300"/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</w:pPr>
                      <w:r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  <w:t xml:space="preserve">      bought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3076575</wp:posOffset>
                </wp:positionH>
                <wp:positionV relativeFrom="paragraph">
                  <wp:posOffset>3334385</wp:posOffset>
                </wp:positionV>
                <wp:extent cx="1668145" cy="647700"/>
                <wp:effectExtent l="4445" t="4445" r="22860" b="14605"/>
                <wp:wrapNone/>
                <wp:docPr id="29" name="Rectangle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145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de-D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FuelLog</w:t>
                            </w:r>
                          </w:p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  <w:t>fuel_id</w:t>
                            </w:r>
                          </w:p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  <w:t xml:space="preserve">equipment_id </w:t>
                            </w:r>
                          </w:p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  <w:t>date</w:t>
                            </w:r>
                          </w:p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  <w:t>quantity</w:t>
                            </w:r>
                          </w:p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  <w:t>cost</w:t>
                            </w:r>
                          </w:p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  <w:t>recorded_by (FK)</w:t>
                            </w:r>
                          </w:p>
                          <w:p>
                            <w:pPr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s 34" o:spid="_x0000_s1026" o:spt="1" style="position:absolute;left:0pt;margin-left:242.25pt;margin-top:262.55pt;height:51pt;width:131.35pt;z-index:251687936;mso-width-relative:page;mso-height-relative:page;" fillcolor="#FFFFFF" filled="t" stroked="t" coordsize="21600,21600" o:gfxdata="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de-DE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FuelLog</w:t>
                      </w:r>
                    </w:p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  <w:t>fuel_id</w:t>
                      </w:r>
                    </w:p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  <w:t xml:space="preserve">equipment_id </w:t>
                      </w:r>
                    </w:p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  <w:t>date</w:t>
                      </w:r>
                    </w:p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  <w:t>quantity</w:t>
                      </w:r>
                    </w:p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  <w:t>cost</w:t>
                      </w:r>
                    </w:p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  <w:t>recorded_by (FK)</w:t>
                      </w:r>
                    </w:p>
                    <w:p>
                      <w:pPr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1205230</wp:posOffset>
                </wp:positionH>
                <wp:positionV relativeFrom="paragraph">
                  <wp:posOffset>139065</wp:posOffset>
                </wp:positionV>
                <wp:extent cx="2606040" cy="8255"/>
                <wp:effectExtent l="0" t="48895" r="3810" b="57150"/>
                <wp:wrapNone/>
                <wp:docPr id="23" name="Line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606040" cy="825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19" o:spid="_x0000_s1026" o:spt="20" style="position:absolute;left:0pt;flip:x y;margin-left:94.9pt;margin-top:10.95pt;height:0.65pt;width:205.2pt;z-index:251681792;mso-width-relative:page;mso-height-relative:page;" filled="f" stroked="t" coordsize="21600,21600" o:gfxdata="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">
                <v:fill on="f" focussize="0,0"/>
                <v:stroke color="#00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3914775</wp:posOffset>
                </wp:positionH>
                <wp:positionV relativeFrom="paragraph">
                  <wp:posOffset>1121410</wp:posOffset>
                </wp:positionV>
                <wp:extent cx="857885" cy="455930"/>
                <wp:effectExtent l="4445" t="5080" r="13970" b="15240"/>
                <wp:wrapNone/>
                <wp:docPr id="27" name="Rectangle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885" cy="455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de-D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Task</w:t>
                            </w:r>
                          </w:p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  <w:t>task_id</w:t>
                            </w:r>
                          </w:p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  <w:t>task_name</w:t>
                            </w:r>
                          </w:p>
                          <w:p>
                            <w:pPr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s 32" o:spid="_x0000_s1026" o:spt="1" style="position:absolute;left:0pt;margin-left:308.25pt;margin-top:88.3pt;height:35.9pt;width:67.55pt;z-index:251685888;mso-width-relative:page;mso-height-relative:page;" fillcolor="#FFFFFF" filled="t" stroked="t" coordsize="21600,21600" o:gfxdata="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de-DE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Task</w:t>
                      </w:r>
                    </w:p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  <w:t>task_id</w:t>
                      </w:r>
                    </w:p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  <w:t>task_name</w:t>
                      </w:r>
                    </w:p>
                    <w:p>
                      <w:pPr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2065655</wp:posOffset>
                </wp:positionH>
                <wp:positionV relativeFrom="paragraph">
                  <wp:posOffset>1696720</wp:posOffset>
                </wp:positionV>
                <wp:extent cx="1842770" cy="1049020"/>
                <wp:effectExtent l="6985" t="4445" r="17145" b="13335"/>
                <wp:wrapNone/>
                <wp:docPr id="35" name="AutoShap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2770" cy="1049020"/>
                        </a:xfrm>
                        <a:prstGeom prst="parallelogram">
                          <a:avLst>
                            <a:gd name="adj" fmla="val 43916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de-D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Equipment</w:t>
                            </w:r>
                          </w:p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  <w:t xml:space="preserve">equipment_id </w:t>
                            </w:r>
                          </w:p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  <w:lang w:val="de-DE"/>
                              </w:rPr>
                              <w:t>equpment_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  <w:t>name</w:t>
                            </w:r>
                          </w:p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  <w:lang w:val="de-D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  <w:t xml:space="preserve">category_id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  <w:lang w:val="de-DE"/>
                              </w:rPr>
                              <w:t>category_name</w:t>
                            </w:r>
                          </w:p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  <w:t>status</w:t>
                            </w:r>
                          </w:p>
                          <w:p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/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AutoShape 46" o:spid="_x0000_s1026" o:spt="7" type="#_x0000_t7" style="position:absolute;left:0pt;margin-left:162.65pt;margin-top:133.6pt;height:82.6pt;width:145.1pt;z-index:251694080;mso-width-relative:page;mso-height-relative:page;" fillcolor="#FFFFFF" filled="t" stroked="t" coordsize="21600,21600" o:gfxdata="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" adj="5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de-DE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Equipment</w:t>
                      </w:r>
                    </w:p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  <w:t xml:space="preserve">equipment_id </w:t>
                      </w:r>
                    </w:p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  <w:lang w:val="de-DE"/>
                        </w:rPr>
                        <w:t>equpment_</w:t>
                      </w: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  <w:t>name</w:t>
                      </w:r>
                    </w:p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  <w:lang w:val="de-DE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  <w:t xml:space="preserve">category_id </w:t>
                      </w: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  <w:lang w:val="de-DE"/>
                        </w:rPr>
                        <w:t>category_name</w:t>
                      </w:r>
                    </w:p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  <w:t>status</w:t>
                      </w:r>
                    </w:p>
                    <w:p>
                      <w:pPr>
                        <w:rPr>
                          <w:sz w:val="14"/>
                          <w:szCs w:val="14"/>
                        </w:rPr>
                      </w:pPr>
                    </w:p>
                    <w:p/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41275</wp:posOffset>
                </wp:positionH>
                <wp:positionV relativeFrom="paragraph">
                  <wp:posOffset>37465</wp:posOffset>
                </wp:positionV>
                <wp:extent cx="1170305" cy="620395"/>
                <wp:effectExtent l="5080" t="5080" r="5715" b="22225"/>
                <wp:wrapNone/>
                <wp:docPr id="26" name="Rectangle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305" cy="620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sz w:val="16"/>
                                <w:szCs w:val="16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16"/>
                                <w:szCs w:val="16"/>
                                <w:lang w:val="de-DE"/>
                              </w:rPr>
                              <w:t>Branch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bidi w:val="0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16"/>
                                <w:szCs w:val="16"/>
                                <w:lang w:val="de-D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16"/>
                                <w:szCs w:val="16"/>
                                <w:lang w:val="de-DE"/>
                              </w:rPr>
                              <w:t>branch_id(PK)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bidi w:val="0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16"/>
                                <w:szCs w:val="16"/>
                                <w:lang w:val="de-DE"/>
                              </w:rPr>
                              <w:t>manager</w:t>
                            </w:r>
                          </w:p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de-DE"/>
                              </w:rPr>
                              <w:t>branch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</w:rPr>
                              <w:t>_name</w:t>
                            </w:r>
                          </w:p>
                          <w:p>
                            <w:pPr>
                              <w:rPr>
                                <w:rFonts w:hint="default"/>
                                <w:sz w:val="16"/>
                                <w:szCs w:val="16"/>
                                <w:lang w:val="de-DE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s 31" o:spid="_x0000_s1026" o:spt="1" style="position:absolute;left:0pt;margin-left:3.25pt;margin-top:2.95pt;height:48.85pt;width:92.15pt;z-index:251684864;mso-width-relative:page;mso-height-relative:page;" fillcolor="#FFFFFF" filled="t" stroked="t" coordsize="21600,21600" o:gfxdata="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b/>
                          <w:bCs/>
                          <w:sz w:val="16"/>
                          <w:szCs w:val="16"/>
                          <w:lang w:val="de-DE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16"/>
                          <w:szCs w:val="16"/>
                          <w:lang w:val="de-DE"/>
                        </w:rPr>
                        <w:t>Branch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bidi w:val="0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16"/>
                          <w:szCs w:val="16"/>
                          <w:lang w:val="de-DE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16"/>
                          <w:szCs w:val="16"/>
                          <w:lang w:val="de-DE"/>
                        </w:rPr>
                        <w:t>branch_id(PK)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bidi w:val="0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16"/>
                          <w:szCs w:val="16"/>
                          <w:lang w:val="de-DE"/>
                        </w:rPr>
                        <w:t>manager</w:t>
                      </w:r>
                    </w:p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de-DE"/>
                        </w:rPr>
                        <w:t>branch</w:t>
                      </w: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</w:rPr>
                        <w:t>_name</w:t>
                      </w:r>
                    </w:p>
                    <w:p>
                      <w:pPr>
                        <w:rPr>
                          <w:rFonts w:hint="default"/>
                          <w:sz w:val="16"/>
                          <w:szCs w:val="16"/>
                          <w:lang w:val="de-D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-32385</wp:posOffset>
                </wp:positionH>
                <wp:positionV relativeFrom="paragraph">
                  <wp:posOffset>1613535</wp:posOffset>
                </wp:positionV>
                <wp:extent cx="1191895" cy="1033780"/>
                <wp:effectExtent l="5080" t="4445" r="22225" b="9525"/>
                <wp:wrapNone/>
                <wp:docPr id="33" name="Rectangle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1895" cy="1033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de-D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Maintenanc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de-DE"/>
                              </w:rPr>
                              <w:t>e</w:t>
                            </w:r>
                          </w:p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  <w:t xml:space="preserve">maintenance_id </w:t>
                            </w:r>
                          </w:p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  <w:t xml:space="preserve">equipment_id </w:t>
                            </w:r>
                          </w:p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  <w:lang w:val="de-DE"/>
                              </w:rPr>
                              <w:t>user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  <w:t xml:space="preserve">_id </w:t>
                            </w:r>
                          </w:p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  <w:t>date</w:t>
                            </w:r>
                          </w:p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  <w:t>description</w:t>
                            </w:r>
                          </w:p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  <w:lang w:val="de-D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  <w:lang w:val="de-DE"/>
                              </w:rPr>
                              <w:t>amount</w:t>
                            </w:r>
                          </w:p>
                          <w:p>
                            <w:pPr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s 44" o:spid="_x0000_s1026" o:spt="1" style="position:absolute;left:0pt;margin-left:-2.55pt;margin-top:127.05pt;height:81.4pt;width:93.85pt;z-index:251692032;mso-width-relative:page;mso-height-relative:page;" fillcolor="#FFFFFF" filled="t" stroked="t" coordsize="21600,21600" o:gfxdata="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de-DE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Maintenanc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16"/>
                          <w:szCs w:val="16"/>
                          <w:lang w:val="de-DE"/>
                        </w:rPr>
                        <w:t>e</w:t>
                      </w:r>
                    </w:p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  <w:t xml:space="preserve">maintenance_id </w:t>
                      </w:r>
                    </w:p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  <w:t xml:space="preserve">equipment_id </w:t>
                      </w:r>
                    </w:p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  <w:lang w:val="de-DE"/>
                        </w:rPr>
                        <w:t>user</w:t>
                      </w: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  <w:t xml:space="preserve">_id </w:t>
                      </w:r>
                    </w:p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  <w:t>date</w:t>
                      </w:r>
                    </w:p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  <w:t>description</w:t>
                      </w:r>
                    </w:p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  <w:lang w:val="de-DE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  <w:lang w:val="de-DE"/>
                        </w:rPr>
                        <w:t>amount</w:t>
                      </w:r>
                    </w:p>
                    <w:p>
                      <w:pPr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-307975</wp:posOffset>
                </wp:positionH>
                <wp:positionV relativeFrom="paragraph">
                  <wp:posOffset>3281045</wp:posOffset>
                </wp:positionV>
                <wp:extent cx="1599565" cy="769620"/>
                <wp:effectExtent l="4445" t="4445" r="15240" b="6985"/>
                <wp:wrapNone/>
                <wp:docPr id="32" name="Rectangle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9565" cy="769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de-D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Expense</w:t>
                            </w:r>
                          </w:p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  <w:t>expense_id</w:t>
                            </w:r>
                          </w:p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  <w:t xml:space="preserve">equipment_id </w:t>
                            </w:r>
                          </w:p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  <w:lang w:val="de-D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  <w:t>expense_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  <w:lang w:val="de-DE"/>
                              </w:rPr>
                              <w:t>category</w:t>
                            </w:r>
                          </w:p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  <w:t>amount</w:t>
                            </w:r>
                          </w:p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  <w:t>date</w:t>
                            </w:r>
                          </w:p>
                          <w:p>
                            <w:pPr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s 42" o:spid="_x0000_s1026" o:spt="1" style="position:absolute;left:0pt;margin-left:-24.25pt;margin-top:258.35pt;height:60.6pt;width:125.95pt;z-index:251691008;mso-width-relative:page;mso-height-relative:page;" fillcolor="#FFFFFF" filled="t" stroked="t" coordsize="21600,21600" o:gfxdata="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de-DE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Expense</w:t>
                      </w:r>
                    </w:p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  <w:t>expense_id</w:t>
                      </w:r>
                    </w:p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  <w:t xml:space="preserve">equipment_id </w:t>
                      </w:r>
                    </w:p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  <w:lang w:val="de-DE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  <w:t>expense_</w:t>
                      </w: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  <w:lang w:val="de-DE"/>
                        </w:rPr>
                        <w:t>category</w:t>
                      </w:r>
                    </w:p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  <w:t>amount</w:t>
                      </w:r>
                    </w:p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  <w:t>date</w:t>
                      </w:r>
                    </w:p>
                    <w:p>
                      <w:pPr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4509135</wp:posOffset>
                </wp:positionH>
                <wp:positionV relativeFrom="paragraph">
                  <wp:posOffset>1970405</wp:posOffset>
                </wp:positionV>
                <wp:extent cx="1049655" cy="987425"/>
                <wp:effectExtent l="5080" t="4445" r="12065" b="17780"/>
                <wp:wrapNone/>
                <wp:docPr id="28" name="Rectangle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655" cy="987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de-D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de-DE"/>
                              </w:rPr>
                              <w:t>Deployment</w:t>
                            </w:r>
                          </w:p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  <w:lang w:val="de-DE"/>
                              </w:rPr>
                              <w:t>deployment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  <w:t xml:space="preserve">_id </w:t>
                            </w:r>
                          </w:p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  <w:t xml:space="preserve">equipment_id </w:t>
                            </w:r>
                          </w:p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  <w:t>user_id</w:t>
                            </w:r>
                          </w:p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  <w:t>start_date</w:t>
                            </w:r>
                          </w:p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</w:rPr>
                              <w:t>end_date</w:t>
                            </w:r>
                          </w:p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  <w:lang w:val="de-DE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  <w:lang w:val="de-DE"/>
                              </w:rPr>
                              <w:t>task_name</w:t>
                            </w:r>
                          </w:p>
                          <w:p>
                            <w:pPr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s 33" o:spid="_x0000_s1026" o:spt="1" style="position:absolute;left:0pt;margin-left:355.05pt;margin-top:155.15pt;height:77.75pt;width:82.65pt;z-index:251686912;mso-width-relative:page;mso-height-relative:page;" fillcolor="#FFFFFF" filled="t" stroked="t" coordsize="21600,21600" o:gfxdata="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AVLvQnFwIAAGIEAAAOAAAAAAAAAAEAIAAAAD8BAABkcnMvZTJvRG9j&#10;LnhtbFBLAQIUABQAAAAIAIdO4kDNMzur2gAAAAsBAAAPAAAAAAAAAAEAIAAAADgAAABkcnMvZG93&#10;bnJldi54bWxQSwECFAAKAAAAAACHTuJAAAAAAAAAAAAAAAAABAAAAAAAAAAAABAAAAAWAAAAZHJz&#10;L1BLBQYAAAAABgAGAFkBAADI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de-DE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16"/>
                          <w:szCs w:val="16"/>
                          <w:lang w:val="de-DE"/>
                        </w:rPr>
                        <w:t>Deployment</w:t>
                      </w:r>
                    </w:p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  <w:lang w:val="de-DE"/>
                        </w:rPr>
                        <w:t>deployment</w:t>
                      </w: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  <w:t xml:space="preserve">_id </w:t>
                      </w:r>
                    </w:p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  <w:t xml:space="preserve">equipment_id </w:t>
                      </w:r>
                    </w:p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  <w:t>user_id</w:t>
                      </w:r>
                    </w:p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  <w:t>start_date</w:t>
                      </w:r>
                    </w:p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</w:rPr>
                        <w:t>end_date</w:t>
                      </w:r>
                    </w:p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  <w:lang w:val="de-DE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  <w:lang w:val="de-DE"/>
                        </w:rPr>
                        <w:t>task_name</w:t>
                      </w:r>
                    </w:p>
                    <w:p>
                      <w:pPr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 xml:space="preserve">                                         </w:t>
      </w: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4078605</wp:posOffset>
                </wp:positionH>
                <wp:positionV relativeFrom="paragraph">
                  <wp:posOffset>782320</wp:posOffset>
                </wp:positionV>
                <wp:extent cx="1901825" cy="215900"/>
                <wp:effectExtent l="55245" t="9525" r="71755" b="12700"/>
                <wp:wrapNone/>
                <wp:docPr id="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580000">
                          <a:off x="0" y="0"/>
                          <a:ext cx="1901825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  <w:t>1...*                                            0...*</w:t>
                            </w:r>
                          </w:p>
                        </w:txbxContent>
                      </wps:txbx>
                      <wps:bodyPr vert="eaVert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58" o:spid="_x0000_s1026" o:spt="202" type="#_x0000_t202" style="position:absolute;left:0pt;margin-left:321.15pt;margin-top:61.6pt;height:17pt;width:149.75pt;rotation:6094848f;z-index:251666432;mso-width-relative:page;mso-height-relative:page;" fillcolor="#FFFFFF" filled="t" stroked="t" coordsize="21600,21600" o:gfxdata="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">
                <v:fill on="t" focussize="0,0"/>
                <v:stroke weight="0pt" color="#FFFFFF" joinstyle="miter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</w:pPr>
                      <w:r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  <w:t>1...*                                            0...*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4443095</wp:posOffset>
                </wp:positionH>
                <wp:positionV relativeFrom="paragraph">
                  <wp:posOffset>18415</wp:posOffset>
                </wp:positionV>
                <wp:extent cx="5080" cy="552450"/>
                <wp:effectExtent l="45085" t="0" r="64135" b="0"/>
                <wp:wrapNone/>
                <wp:docPr id="20" name="Line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" cy="5524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11" o:spid="_x0000_s1026" o:spt="20" style="position:absolute;left:0pt;margin-left:349.85pt;margin-top:1.45pt;height:43.5pt;width:0.4pt;z-index:251678720;mso-width-relative:page;mso-height-relative:page;" filled="f" stroked="t" coordsize="21600,21600" o:gfxdata="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">
                <v:fill on="f" focussize="0,0"/>
                <v:stroke color="#000000" joinstyle="round" endarrow="open"/>
                <v:imagedata o:title=""/>
                <o:lock v:ext="edit" aspectratio="f"/>
              </v:line>
            </w:pict>
          </mc:Fallback>
        </mc:AlternateContent>
      </w: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1220470</wp:posOffset>
                </wp:positionH>
                <wp:positionV relativeFrom="paragraph">
                  <wp:posOffset>127000</wp:posOffset>
                </wp:positionV>
                <wp:extent cx="1021080" cy="209550"/>
                <wp:effectExtent l="5080" t="4445" r="21590" b="14605"/>
                <wp:wrapNone/>
                <wp:docPr id="14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08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ind w:firstLine="210" w:firstLineChars="150"/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  <w:t xml:space="preserve">maintained 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55" o:spid="_x0000_s1026" o:spt="202" type="#_x0000_t202" style="position:absolute;left:0pt;margin-left:96.1pt;margin-top:10pt;height:16.5pt;width:80.4pt;z-index:251672576;mso-width-relative:page;mso-height-relative:page;" fillcolor="#FFFFFF" filled="t" stroked="t" coordsize="21600,21600" o:gfxdata="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">
                <v:fill on="t" focussize="0,0"/>
                <v:stroke weight="0pt" color="#FFFFFF" joinstyle="miter"/>
                <v:imagedata o:title=""/>
                <o:lock v:ext="edit" aspectratio="f"/>
                <v:textbox>
                  <w:txbxContent>
                    <w:p>
                      <w:pPr>
                        <w:ind w:firstLine="210" w:firstLineChars="150"/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</w:pPr>
                      <w:r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  <w:t xml:space="preserve">maintained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1173480</wp:posOffset>
                </wp:positionH>
                <wp:positionV relativeFrom="paragraph">
                  <wp:posOffset>8890</wp:posOffset>
                </wp:positionV>
                <wp:extent cx="1154430" cy="19050"/>
                <wp:effectExtent l="0" t="47625" r="7620" b="47625"/>
                <wp:wrapNone/>
                <wp:docPr id="24" name="Line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154430" cy="190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24" o:spid="_x0000_s1026" o:spt="20" style="position:absolute;left:0pt;flip:x y;margin-left:92.4pt;margin-top:0.7pt;height:1.5pt;width:90.9pt;z-index:251682816;mso-width-relative:page;mso-height-relative:page;" filled="f" stroked="t" coordsize="21600,21600" o:gfxdata="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">
                <v:fill on="f" focussize="0,0"/>
                <v:stroke color="#000000" joinstyle="round" endarrow="open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3601720</wp:posOffset>
                </wp:positionH>
                <wp:positionV relativeFrom="paragraph">
                  <wp:posOffset>121285</wp:posOffset>
                </wp:positionV>
                <wp:extent cx="932180" cy="209550"/>
                <wp:effectExtent l="4445" t="4445" r="15875" b="14605"/>
                <wp:wrapNone/>
                <wp:docPr id="2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18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</w:pPr>
                            <w:r>
                              <w:rPr>
                                <w:rFonts w:hint="default"/>
                                <w:sz w:val="14"/>
                                <w:szCs w:val="14"/>
                                <w:lang w:val="de-DE"/>
                              </w:rPr>
                              <w:t>0...*             1...*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63" o:spid="_x0000_s1026" o:spt="202" type="#_x0000_t202" style="position:absolute;left:0pt;margin-left:283.6pt;margin-top:9.55pt;height:16.5pt;width:73.4pt;z-index:251660288;mso-width-relative:page;mso-height-relative:page;" fillcolor="#FFFFFF" filled="t" stroked="t" coordsize="21600,21600" o:gfxdata="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">
                <v:fill on="t" focussize="0,0"/>
                <v:stroke weight="0pt" color="#FFFFFF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</w:pPr>
                      <w:r>
                        <w:rPr>
                          <w:rFonts w:hint="default"/>
                          <w:sz w:val="14"/>
                          <w:szCs w:val="14"/>
                          <w:lang w:val="de-DE"/>
                        </w:rPr>
                        <w:t>0...*             1...*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</w:p>
    <w:p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t>THE PHYSICAL SCHEMA</w:t>
      </w:r>
    </w:p>
    <w:p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>I created the database and named it FarmMachineryAndEquipmentManagement</w:t>
      </w: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drawing>
          <wp:inline distT="0" distB="0" distL="114300" distR="114300">
            <wp:extent cx="5272405" cy="1628140"/>
            <wp:effectExtent l="0" t="0" r="4445" b="10160"/>
            <wp:docPr id="37" name="Picture 2" descr="dat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" descr="databas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>I inserted the tables into the database and their Attributes.</w:t>
      </w: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>Using the command,</w:t>
      </w: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 xml:space="preserve">INSERT TABLE tableName(Attribute1,attribute2,....); </w:t>
      </w: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 xml:space="preserve">I inserted the records into the attributes using commands like;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drawing>
          <wp:inline distT="0" distB="0" distL="114300" distR="114300">
            <wp:extent cx="5266690" cy="1047750"/>
            <wp:effectExtent l="0" t="0" r="10160" b="0"/>
            <wp:docPr id="38" name="Picture 23" descr="adding-rec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3" descr="adding-recor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>After successful INSERTION of the tables in my database,</w:t>
      </w:r>
    </w:p>
    <w:p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drawing>
          <wp:inline distT="0" distB="0" distL="114300" distR="114300">
            <wp:extent cx="5271135" cy="1864995"/>
            <wp:effectExtent l="0" t="0" r="5715" b="1905"/>
            <wp:docPr id="39" name="Picture 4" descr="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4" descr="tabl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 xml:space="preserve">After inserting values in the attributes of the database, </w:t>
      </w: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 xml:space="preserve">I queried to see the table content using the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t>SELECT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 xml:space="preserve"> command.</w:t>
      </w:r>
    </w:p>
    <w:p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t>Task entity</w:t>
      </w:r>
    </w:p>
    <w:p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</w:p>
    <w:p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drawing>
          <wp:inline distT="0" distB="0" distL="114300" distR="114300">
            <wp:extent cx="5271135" cy="1543050"/>
            <wp:effectExtent l="0" t="0" r="5715" b="0"/>
            <wp:docPr id="40" name="Picture 5" descr="ta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5" descr="task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t>User entity</w:t>
      </w:r>
    </w:p>
    <w:p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drawing>
          <wp:inline distT="0" distB="0" distL="114300" distR="114300">
            <wp:extent cx="5267960" cy="1253490"/>
            <wp:effectExtent l="0" t="0" r="8890" b="3810"/>
            <wp:docPr id="41" name="Picture 7" descr="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7" descr="user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t>Maintenance entity</w:t>
      </w:r>
    </w:p>
    <w:p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drawing>
          <wp:inline distT="0" distB="0" distL="114300" distR="114300">
            <wp:extent cx="5268595" cy="1106805"/>
            <wp:effectExtent l="0" t="0" r="8255" b="17145"/>
            <wp:docPr id="42" name="Picture 8" descr="mainten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8" descr="maintenanc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0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t>FuelLog entity</w:t>
      </w:r>
    </w:p>
    <w:p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drawing>
          <wp:inline distT="0" distB="0" distL="114300" distR="114300">
            <wp:extent cx="5273675" cy="1134110"/>
            <wp:effectExtent l="0" t="0" r="3175" b="8890"/>
            <wp:docPr id="43" name="Picture 10" descr="fuel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0" descr="fuelLo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t>Expense entity</w:t>
      </w:r>
    </w:p>
    <w:p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drawing>
          <wp:inline distT="0" distB="0" distL="114300" distR="114300">
            <wp:extent cx="5270500" cy="1761490"/>
            <wp:effectExtent l="0" t="0" r="6350" b="10160"/>
            <wp:docPr id="44" name="Picture 11" descr="expe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1" descr="expens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t>Equipment entity</w:t>
      </w:r>
    </w:p>
    <w:p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drawing>
          <wp:inline distT="0" distB="0" distL="114300" distR="114300">
            <wp:extent cx="5272405" cy="1525270"/>
            <wp:effectExtent l="0" t="0" r="4445" b="17780"/>
            <wp:docPr id="45" name="Picture 13" descr="equi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13" descr="equipment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2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t>Deployment entity</w:t>
      </w:r>
    </w:p>
    <w:p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drawing>
          <wp:inline distT="0" distB="0" distL="114300" distR="114300">
            <wp:extent cx="5268595" cy="1253490"/>
            <wp:effectExtent l="0" t="0" r="8255" b="3810"/>
            <wp:docPr id="46" name="Picture 14" descr="deploy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4" descr="deployment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t>Branch entity</w:t>
      </w:r>
    </w:p>
    <w:p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drawing>
          <wp:inline distT="0" distB="0" distL="114300" distR="114300">
            <wp:extent cx="5271770" cy="1567180"/>
            <wp:effectExtent l="0" t="0" r="5080" b="13970"/>
            <wp:docPr id="47" name="Picture 15" descr="bra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15" descr="branch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</w:p>
    <w:p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t>QUERY COMMANDING USING DML ON THE LOGICAL SCHEMA</w:t>
      </w:r>
    </w:p>
    <w:p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 xml:space="preserve">I realised i had forgotten to add a column in expense table and i used the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t>ALTER TABLE ‘ADD COLUMN‘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 xml:space="preserve"> command to add userId as both tables have a relationship and userId will referebnce user table in the expense table helping in easy report making</w:t>
      </w:r>
    </w:p>
    <w:p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drawing>
          <wp:inline distT="0" distB="0" distL="114300" distR="114300">
            <wp:extent cx="5274310" cy="596265"/>
            <wp:effectExtent l="0" t="0" r="2540" b="13335"/>
            <wp:docPr id="48" name="Picture 16" descr="add-colum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16" descr="add-column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 xml:space="preserve">I used the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t>UPDATE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 xml:space="preserve"> command to update record values misentered. Thus easy management due to data independency</w:t>
      </w:r>
    </w:p>
    <w:p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drawing>
          <wp:inline distT="0" distB="0" distL="114300" distR="114300">
            <wp:extent cx="5269230" cy="1858645"/>
            <wp:effectExtent l="0" t="0" r="7620" b="8255"/>
            <wp:docPr id="49" name="Picture 24" descr="upd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24" descr="update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5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 xml:space="preserve">In some tables, i had not set the primary key and set them using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t xml:space="preserve">ALTER TABLE ... ‘ADD PRIMARY KEY‘ ..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>command</w:t>
      </w:r>
    </w:p>
    <w:p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drawing>
          <wp:inline distT="0" distB="0" distL="114300" distR="114300">
            <wp:extent cx="5271770" cy="1431925"/>
            <wp:effectExtent l="0" t="0" r="5080" b="15875"/>
            <wp:docPr id="50" name="Picture 17" descr="primary-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7" descr="primary-key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>Selecting only users located in Mbarara easing task allocation</w:t>
      </w:r>
    </w:p>
    <w:p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drawing>
          <wp:inline distT="0" distB="0" distL="114300" distR="114300">
            <wp:extent cx="5268595" cy="608330"/>
            <wp:effectExtent l="0" t="0" r="8255" b="1270"/>
            <wp:docPr id="51" name="Picture 19" descr="querie-lo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9" descr="querie-location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>Selecting records in expense table whose amount is greater than 100000</w:t>
      </w: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>This eases easy filtering of fields with a higher expense for better planning</w:t>
      </w:r>
    </w:p>
    <w:p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drawing>
          <wp:inline distT="0" distB="0" distL="114300" distR="114300">
            <wp:extent cx="5269865" cy="1364615"/>
            <wp:effectExtent l="0" t="0" r="6985" b="6985"/>
            <wp:docPr id="52" name="Picture 25" descr="querie-am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25" descr="querie-amount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6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 xml:space="preserve">Using relational calculus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t>JOIN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 xml:space="preserve"> command, i retrieved records in some attributes from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t>maintenance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 xml:space="preserve"> and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t>user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 xml:space="preserve"> tables with the same userId.</w:t>
      </w:r>
    </w:p>
    <w:p>
      <w:pPr>
        <w:bidi w:val="0"/>
        <w:spacing w:line="360" w:lineRule="auto"/>
        <w:ind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>This enables quick reporrt making by knowing the operators and the respective tasks handled.</w:t>
      </w:r>
    </w:p>
    <w:p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drawing>
          <wp:inline distT="0" distB="0" distL="114300" distR="114300">
            <wp:extent cx="5265420" cy="1072515"/>
            <wp:effectExtent l="0" t="0" r="11430" b="13335"/>
            <wp:docPr id="53" name="Picture 21" descr="maintenance-rec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21" descr="maintenance-record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>I ordered the records in maintenance table by date in ascending order, this helps a superviser to quickly know the sheduled tasks in their order and accomplished tasks for easy maintainability</w:t>
      </w:r>
    </w:p>
    <w:p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drawing>
          <wp:inline distT="0" distB="0" distL="114300" distR="114300">
            <wp:extent cx="5269865" cy="1234440"/>
            <wp:effectExtent l="0" t="0" r="6985" b="3810"/>
            <wp:docPr id="54" name="Picture 22" descr="date-asce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22" descr="date-ascendi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</w:p>
    <w:p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Conclusion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Farm Machinery and Equipment Management Database System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provides a structured and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 xml:space="preserve">the best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efficient approach to managing agricultural machinery. By improving equipment tracking, maintenance scheduling, and operational planning, the system enhances productivity and reduces operational costs. Despite challenges such as user adoption and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de-DE"/>
        </w:rPr>
        <w:t>maintenance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costs, the long-term benefits significantly justify its implementation, making it a viable and impactful solution in the agricultural sector.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t xml:space="preserve">Database Administrator and Designer: 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  <w:lang w:val="de-DE"/>
        </w:rPr>
        <w:t>Kabunga Charles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Droid Sans Fallback"/>
    <w:panose1 w:val="00000000000000000000"/>
    <w:charset w:val="00"/>
    <w:family w:val="auto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rFonts w:hint="default"/>
        <w:lang w:val="de-DE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5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lang w:val="de-DE"/>
      </w:rPr>
      <w:t>DBMS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right"/>
      <w:rPr>
        <w:rFonts w:hint="default"/>
        <w:lang w:val="de-DE"/>
      </w:rPr>
    </w:pPr>
    <w:r>
      <w:rPr>
        <w:rFonts w:hint="default"/>
        <w:lang w:val="de-DE"/>
      </w:rPr>
      <w:t>2025/BCS/084/PS</w:t>
    </w:r>
  </w:p>
  <w:p>
    <w:pPr>
      <w:pStyle w:val="10"/>
      <w:wordWrap w:val="0"/>
      <w:jc w:val="right"/>
      <w:rPr>
        <w:rFonts w:hint="default"/>
        <w:lang w:val="de-DE"/>
      </w:rPr>
    </w:pPr>
    <w:r>
      <w:rPr>
        <w:rFonts w:hint="default"/>
        <w:lang w:val="de-DE"/>
      </w:rPr>
      <w:t>KABUNGA CHARLES</w:t>
    </w:r>
  </w:p>
  <w:p>
    <w:pPr>
      <w:pStyle w:val="10"/>
      <w:wordWrap w:val="0"/>
      <w:jc w:val="right"/>
      <w:rPr>
        <w:rFonts w:hint="default"/>
        <w:lang w:val="de-DE"/>
      </w:rPr>
    </w:pPr>
    <w:r>
      <w:rPr>
        <w:rFonts w:hint="default"/>
        <w:lang w:val="de-DE"/>
      </w:rPr>
      <w:t>Group: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FB446D"/>
    <w:multiLevelType w:val="singleLevel"/>
    <w:tmpl w:val="BBFB446D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1020" w:hanging="420"/>
      </w:pPr>
      <w:rPr>
        <w:rFonts w:hint="default" w:ascii="Wingdings" w:hAnsi="Wingdings"/>
      </w:rPr>
    </w:lvl>
  </w:abstractNum>
  <w:abstractNum w:abstractNumId="1">
    <w:nsid w:val="CF7E511F"/>
    <w:multiLevelType w:val="singleLevel"/>
    <w:tmpl w:val="CF7E511F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820" w:hanging="420"/>
      </w:pPr>
      <w:rPr>
        <w:rFonts w:hint="default" w:ascii="Wingdings" w:hAnsi="Wingdings"/>
      </w:rPr>
    </w:lvl>
  </w:abstractNum>
  <w:abstractNum w:abstractNumId="2">
    <w:nsid w:val="D7F7BADC"/>
    <w:multiLevelType w:val="singleLevel"/>
    <w:tmpl w:val="D7F7BADC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3">
    <w:nsid w:val="E6FFCC75"/>
    <w:multiLevelType w:val="singleLevel"/>
    <w:tmpl w:val="E6FFCC7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1020" w:hanging="420"/>
      </w:pPr>
      <w:rPr>
        <w:rFonts w:hint="default" w:ascii="Wingdings" w:hAnsi="Wingdings"/>
      </w:rPr>
    </w:lvl>
  </w:abstractNum>
  <w:abstractNum w:abstractNumId="4">
    <w:nsid w:val="FD9D2324"/>
    <w:multiLevelType w:val="singleLevel"/>
    <w:tmpl w:val="FD9D232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20" w:hanging="420"/>
      </w:pPr>
      <w:rPr>
        <w:rFonts w:hint="default" w:ascii="Wingdings" w:hAnsi="Wingdings"/>
      </w:rPr>
    </w:lvl>
  </w:abstractNum>
  <w:abstractNum w:abstractNumId="5">
    <w:nsid w:val="FECAFCD1"/>
    <w:multiLevelType w:val="singleLevel"/>
    <w:tmpl w:val="FECAFCD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20" w:hanging="420"/>
      </w:pPr>
      <w:rPr>
        <w:rFonts w:hint="default" w:ascii="Wingdings" w:hAnsi="Wingdings"/>
      </w:rPr>
    </w:lvl>
  </w:abstractNum>
  <w:abstractNum w:abstractNumId="6">
    <w:nsid w:val="FFEEEEC9"/>
    <w:multiLevelType w:val="singleLevel"/>
    <w:tmpl w:val="FFEEEEC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20" w:hanging="420"/>
      </w:pPr>
      <w:rPr>
        <w:rFonts w:hint="default" w:ascii="Wingdings" w:hAnsi="Wingdings"/>
      </w:rPr>
    </w:lvl>
  </w:abstractNum>
  <w:abstractNum w:abstractNumId="7">
    <w:nsid w:val="77FABB07"/>
    <w:multiLevelType w:val="singleLevel"/>
    <w:tmpl w:val="77FABB07"/>
    <w:lvl w:ilvl="0" w:tentative="0">
      <w:start w:val="2"/>
      <w:numFmt w:val="decimal"/>
      <w:suff w:val="space"/>
      <w:lvlText w:val="%1."/>
      <w:lvlJc w:val="left"/>
    </w:lvl>
  </w:abstractNum>
  <w:abstractNum w:abstractNumId="8">
    <w:nsid w:val="7E5F32F2"/>
    <w:multiLevelType w:val="singleLevel"/>
    <w:tmpl w:val="7E5F32F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9">
    <w:nsid w:val="7FFF10EC"/>
    <w:multiLevelType w:val="singleLevel"/>
    <w:tmpl w:val="7FFF10E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8"/>
  </w:num>
  <w:num w:numId="5">
    <w:abstractNumId w:val="9"/>
  </w:num>
  <w:num w:numId="6">
    <w:abstractNumId w:val="0"/>
  </w:num>
  <w:num w:numId="7">
    <w:abstractNumId w:val="4"/>
  </w:num>
  <w:num w:numId="8">
    <w:abstractNumId w:val="1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attachedTemplate r:id="rId1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compat>
    <w:spaceForUL/>
    <w:doNotLeaveBackslashAlone/>
    <w:ulTrailSpace/>
    <w:doNotExpandShiftReturn/>
    <w:adjustLineHeightInTable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5FB7320"/>
    <w:rsid w:val="12DE4891"/>
    <w:rsid w:val="17FD82B8"/>
    <w:rsid w:val="1FBA4842"/>
    <w:rsid w:val="287F26F4"/>
    <w:rsid w:val="2B1A2FE9"/>
    <w:rsid w:val="2BFF40E2"/>
    <w:rsid w:val="2CFFDAEB"/>
    <w:rsid w:val="2FCB88EB"/>
    <w:rsid w:val="2FE72A6B"/>
    <w:rsid w:val="2FFF9586"/>
    <w:rsid w:val="35F306FB"/>
    <w:rsid w:val="37FF5D06"/>
    <w:rsid w:val="3DBDF85D"/>
    <w:rsid w:val="3DFB1032"/>
    <w:rsid w:val="3DFFF8B8"/>
    <w:rsid w:val="3E7D7626"/>
    <w:rsid w:val="3E7F90D4"/>
    <w:rsid w:val="3E9F81F5"/>
    <w:rsid w:val="3EEE3872"/>
    <w:rsid w:val="3F7EDC90"/>
    <w:rsid w:val="3F7FF584"/>
    <w:rsid w:val="4B3CBF73"/>
    <w:rsid w:val="4DB530BF"/>
    <w:rsid w:val="4FBDFE9F"/>
    <w:rsid w:val="4FD75CB2"/>
    <w:rsid w:val="51F78204"/>
    <w:rsid w:val="539CEAFA"/>
    <w:rsid w:val="53DF0538"/>
    <w:rsid w:val="53EC92B3"/>
    <w:rsid w:val="5775CFA8"/>
    <w:rsid w:val="5775EECA"/>
    <w:rsid w:val="57FE7374"/>
    <w:rsid w:val="5AB8C1B3"/>
    <w:rsid w:val="5AF38A4F"/>
    <w:rsid w:val="5BE7B79A"/>
    <w:rsid w:val="5E7EE0A3"/>
    <w:rsid w:val="5F975C7A"/>
    <w:rsid w:val="5FDDD71A"/>
    <w:rsid w:val="64BFF7BF"/>
    <w:rsid w:val="65BB5199"/>
    <w:rsid w:val="6BFDDEAC"/>
    <w:rsid w:val="6CD59671"/>
    <w:rsid w:val="6DBC2F1C"/>
    <w:rsid w:val="6E5FCDE0"/>
    <w:rsid w:val="6FF7391D"/>
    <w:rsid w:val="71DF504D"/>
    <w:rsid w:val="72E52125"/>
    <w:rsid w:val="77DF810D"/>
    <w:rsid w:val="77FFC119"/>
    <w:rsid w:val="78BE139A"/>
    <w:rsid w:val="7A7FA634"/>
    <w:rsid w:val="7B7B7D9D"/>
    <w:rsid w:val="7BFB7F7B"/>
    <w:rsid w:val="7BFCD8FD"/>
    <w:rsid w:val="7BFDF243"/>
    <w:rsid w:val="7BFF54F7"/>
    <w:rsid w:val="7BFF7501"/>
    <w:rsid w:val="7D7FB280"/>
    <w:rsid w:val="7D95F049"/>
    <w:rsid w:val="7DA39097"/>
    <w:rsid w:val="7DFE44E8"/>
    <w:rsid w:val="7EF78A39"/>
    <w:rsid w:val="7EFD826D"/>
    <w:rsid w:val="7F1318D7"/>
    <w:rsid w:val="7F5FD420"/>
    <w:rsid w:val="7F9B2ECB"/>
    <w:rsid w:val="7FC8D038"/>
    <w:rsid w:val="7FE7C2C7"/>
    <w:rsid w:val="7FE932AB"/>
    <w:rsid w:val="7FF5506D"/>
    <w:rsid w:val="7FFAE8AD"/>
    <w:rsid w:val="7FFD8CB2"/>
    <w:rsid w:val="7FFE1A57"/>
    <w:rsid w:val="97F6B662"/>
    <w:rsid w:val="9DCD1302"/>
    <w:rsid w:val="9EDF4C21"/>
    <w:rsid w:val="9FDB60D7"/>
    <w:rsid w:val="AECFC6F8"/>
    <w:rsid w:val="B73F060D"/>
    <w:rsid w:val="B7FE793D"/>
    <w:rsid w:val="BD9BB6F9"/>
    <w:rsid w:val="BE19E845"/>
    <w:rsid w:val="BEFD0DA6"/>
    <w:rsid w:val="BEFF234A"/>
    <w:rsid w:val="BF29E3F7"/>
    <w:rsid w:val="BF2FFF20"/>
    <w:rsid w:val="CF34B17A"/>
    <w:rsid w:val="CFEE5B70"/>
    <w:rsid w:val="D1B500B7"/>
    <w:rsid w:val="D5FF12C3"/>
    <w:rsid w:val="D7FAB94F"/>
    <w:rsid w:val="DA5F977D"/>
    <w:rsid w:val="DBF76474"/>
    <w:rsid w:val="DBFFC655"/>
    <w:rsid w:val="DD7FB803"/>
    <w:rsid w:val="DEAFC777"/>
    <w:rsid w:val="DF5374FF"/>
    <w:rsid w:val="DF5FFFC0"/>
    <w:rsid w:val="DFCF129E"/>
    <w:rsid w:val="E0FE6FCE"/>
    <w:rsid w:val="E2FF2CF0"/>
    <w:rsid w:val="E3ED942A"/>
    <w:rsid w:val="E69D95D0"/>
    <w:rsid w:val="E6DB708E"/>
    <w:rsid w:val="E6EBC3FE"/>
    <w:rsid w:val="E7D45249"/>
    <w:rsid w:val="E7EFFF22"/>
    <w:rsid w:val="EB1B8851"/>
    <w:rsid w:val="EB56FFA0"/>
    <w:rsid w:val="EBFDF249"/>
    <w:rsid w:val="ED7A7DAB"/>
    <w:rsid w:val="EDC9278F"/>
    <w:rsid w:val="EE6FEF93"/>
    <w:rsid w:val="EEC665E7"/>
    <w:rsid w:val="EF7B1ED4"/>
    <w:rsid w:val="EFF35CA6"/>
    <w:rsid w:val="F17F79E5"/>
    <w:rsid w:val="F39EE20F"/>
    <w:rsid w:val="F47BAE50"/>
    <w:rsid w:val="F5B9FCAA"/>
    <w:rsid w:val="F5F39D83"/>
    <w:rsid w:val="F67EACF2"/>
    <w:rsid w:val="F7F716E6"/>
    <w:rsid w:val="F7F7D06A"/>
    <w:rsid w:val="F7FA9C57"/>
    <w:rsid w:val="F97F4682"/>
    <w:rsid w:val="F99F0482"/>
    <w:rsid w:val="FBB719F4"/>
    <w:rsid w:val="FBD7C3FC"/>
    <w:rsid w:val="FBF6C82A"/>
    <w:rsid w:val="FC7D4E65"/>
    <w:rsid w:val="FCF75314"/>
    <w:rsid w:val="FDB77011"/>
    <w:rsid w:val="FDBF7772"/>
    <w:rsid w:val="FDFEB1A1"/>
    <w:rsid w:val="FE5A09DD"/>
    <w:rsid w:val="FEE778D0"/>
    <w:rsid w:val="FEF3D121"/>
    <w:rsid w:val="FEFB8C43"/>
    <w:rsid w:val="FF3393FC"/>
    <w:rsid w:val="FF7F2560"/>
    <w:rsid w:val="FF8E6AD4"/>
    <w:rsid w:val="FFD75005"/>
    <w:rsid w:val="FFEDBB87"/>
    <w:rsid w:val="FFEFA04A"/>
    <w:rsid w:val="FFFBB030"/>
    <w:rsid w:val="FFFF59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uiPriority w:val="0"/>
    <w:pPr>
      <w:jc w:val="left"/>
    </w:pPr>
  </w:style>
  <w:style w:type="character" w:styleId="8">
    <w:name w:val="Emphasis"/>
    <w:basedOn w:val="5"/>
    <w:qFormat/>
    <w:uiPriority w:val="0"/>
    <w:rPr>
      <w:i/>
      <w:iCs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1">
    <w:name w:val="Normal (Web)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  <w:style w:type="character" w:customStyle="1" w:styleId="13">
    <w:name w:val="无间隔 Char"/>
    <w:basedOn w:val="5"/>
    <w:link w:val="14"/>
    <w:uiPriority w:val="0"/>
    <w:rPr>
      <w:rFonts w:hint="default" w:ascii="Times New Roman" w:hAnsi="Times New Roman" w:eastAsia="SimSun"/>
      <w:sz w:val="22"/>
    </w:rPr>
  </w:style>
  <w:style w:type="paragraph" w:customStyle="1" w:styleId="14">
    <w:name w:val="No Spacing"/>
    <w:link w:val="13"/>
    <w:uiPriority w:val="0"/>
    <w:rPr>
      <w:rFonts w:hint="default" w:ascii="Times New Roman" w:hAnsi="Times New Roman" w:eastAsia="SimSun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home/charles/Normal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Grid"/>
      <sectRole val="1"/>
    </customSectPr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312.125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2026-03-22T08:46:21Z</dcterms:created>
  <dc:creator>charles</dc:creator>
  <cp:lastModifiedBy>charles</cp:lastModifiedBy>
  <dcterms:modified xsi:type="dcterms:W3CDTF">2026-05-07T04:23:50Z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